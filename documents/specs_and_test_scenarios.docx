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238" w:rsidRPr="00514DBB" w:rsidRDefault="00932238" w:rsidP="00932238">
      <w:pPr>
        <w:spacing w:line="288" w:lineRule="auto"/>
        <w:jc w:val="center"/>
        <w:rPr>
          <w:sz w:val="28"/>
        </w:rPr>
      </w:pPr>
      <w:r>
        <w:rPr>
          <w:sz w:val="28"/>
        </w:rPr>
        <w:t>Федеральное агентство по образованию РФ</w:t>
      </w:r>
    </w:p>
    <w:p w:rsidR="00932238" w:rsidRPr="00932238" w:rsidRDefault="00932238" w:rsidP="00932238">
      <w:pPr>
        <w:spacing w:line="288" w:lineRule="auto"/>
        <w:jc w:val="center"/>
      </w:pPr>
      <w:r w:rsidRPr="00932238">
        <w:t>ГОУ ВПО Нижегородский государственный университет им. Н.И. Лобачевского</w:t>
      </w:r>
    </w:p>
    <w:p w:rsidR="00932238" w:rsidRPr="00687628" w:rsidRDefault="00932238" w:rsidP="00932238">
      <w:pPr>
        <w:spacing w:line="288" w:lineRule="auto"/>
        <w:jc w:val="center"/>
        <w:rPr>
          <w:sz w:val="28"/>
        </w:rPr>
      </w:pPr>
      <w:r w:rsidRPr="00687628">
        <w:rPr>
          <w:sz w:val="28"/>
        </w:rPr>
        <w:t>Факультет Вычислительной математики и кибернетики</w:t>
      </w:r>
    </w:p>
    <w:p w:rsidR="00932238" w:rsidRPr="00687628" w:rsidRDefault="00932238" w:rsidP="00932238">
      <w:pPr>
        <w:spacing w:line="288" w:lineRule="auto"/>
        <w:jc w:val="center"/>
        <w:rPr>
          <w:sz w:val="28"/>
        </w:rPr>
      </w:pPr>
      <w:r w:rsidRPr="00687628">
        <w:rPr>
          <w:sz w:val="28"/>
        </w:rPr>
        <w:t>Кафедра Математического обеспечения ЭВМ</w:t>
      </w:r>
    </w:p>
    <w:p w:rsidR="00932238" w:rsidRDefault="00932238" w:rsidP="00D91CC4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</w:pPr>
    </w:p>
    <w:p w:rsidR="00430CB4" w:rsidRDefault="00430CB4" w:rsidP="00932238">
      <w:pPr>
        <w:spacing w:line="288" w:lineRule="auto"/>
        <w:jc w:val="center"/>
      </w:pPr>
    </w:p>
    <w:p w:rsidR="00430CB4" w:rsidRDefault="00430CB4" w:rsidP="00932238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  <w:r>
        <w:rPr>
          <w:sz w:val="28"/>
        </w:rPr>
        <w:t>УЧЕБН</w:t>
      </w:r>
      <w:r w:rsidR="00D91CC4">
        <w:rPr>
          <w:sz w:val="28"/>
        </w:rPr>
        <w:t>ЫЙ</w:t>
      </w:r>
      <w:r>
        <w:rPr>
          <w:sz w:val="28"/>
        </w:rPr>
        <w:t xml:space="preserve"> </w:t>
      </w:r>
      <w:r w:rsidR="00D91CC4">
        <w:rPr>
          <w:sz w:val="28"/>
        </w:rPr>
        <w:t>КУРС</w:t>
      </w:r>
    </w:p>
    <w:p w:rsidR="00932238" w:rsidRPr="00687628" w:rsidRDefault="00932238" w:rsidP="00932238">
      <w:pPr>
        <w:spacing w:line="288" w:lineRule="auto"/>
        <w:jc w:val="center"/>
        <w:rPr>
          <w:b/>
          <w:sz w:val="28"/>
        </w:rPr>
      </w:pPr>
      <w:r w:rsidRPr="00687628">
        <w:rPr>
          <w:b/>
          <w:sz w:val="28"/>
        </w:rPr>
        <w:t>«</w:t>
      </w:r>
      <w:r w:rsidR="006D35F6" w:rsidRPr="006D35F6">
        <w:rPr>
          <w:b/>
          <w:sz w:val="28"/>
        </w:rPr>
        <w:t>Объектно-ориентированный анализ и проектирование</w:t>
      </w:r>
      <w:r w:rsidRPr="00687628">
        <w:rPr>
          <w:b/>
          <w:sz w:val="28"/>
        </w:rPr>
        <w:t>»</w:t>
      </w:r>
    </w:p>
    <w:p w:rsidR="00932238" w:rsidRDefault="00932238" w:rsidP="00932238">
      <w:pPr>
        <w:spacing w:line="288" w:lineRule="auto"/>
        <w:ind w:right="-625" w:hanging="284"/>
        <w:jc w:val="center"/>
        <w:rPr>
          <w:sz w:val="28"/>
        </w:rPr>
      </w:pPr>
      <w:r>
        <w:rPr>
          <w:sz w:val="28"/>
        </w:rPr>
        <w:t>для подготовки по направлению «Информационные технологии»</w:t>
      </w:r>
    </w:p>
    <w:p w:rsidR="00B357ED" w:rsidRDefault="003B597B" w:rsidP="00B357ED">
      <w:pPr>
        <w:pStyle w:val="a3"/>
      </w:pPr>
      <w:r>
        <w:fldChar w:fldCharType="begin"/>
      </w:r>
      <w:r>
        <w:instrText xml:space="preserve"> TITLE  "Спецификации и сценарии тестов"  \* MERGEFORMAT </w:instrText>
      </w:r>
      <w:r>
        <w:fldChar w:fldCharType="separate"/>
      </w:r>
      <w:r w:rsidR="00672F9D">
        <w:t>Спецификации и сценарии тестов</w:t>
      </w:r>
      <w:r>
        <w:fldChar w:fldCharType="end"/>
      </w:r>
    </w:p>
    <w:p w:rsidR="000332EC" w:rsidRPr="000332EC" w:rsidRDefault="000332EC" w:rsidP="000332EC">
      <w:pPr>
        <w:jc w:val="center"/>
      </w:pPr>
      <w:r w:rsidRPr="009308FE">
        <w:rPr>
          <w:sz w:val="32"/>
          <w:szCs w:val="32"/>
        </w:rPr>
        <w:t xml:space="preserve">Программный комплекс </w:t>
      </w:r>
      <w:r>
        <w:rPr>
          <w:color w:val="0F1115"/>
          <w:sz w:val="32"/>
          <w:szCs w:val="32"/>
        </w:rPr>
        <w:t xml:space="preserve">для автосервиса </w:t>
      </w:r>
      <w:r w:rsidRPr="009308FE">
        <w:rPr>
          <w:color w:val="0F1115"/>
          <w:sz w:val="32"/>
          <w:szCs w:val="32"/>
        </w:rPr>
        <w:t>"Починим все"</w:t>
      </w:r>
    </w:p>
    <w:p w:rsidR="00932238" w:rsidRPr="004C521D" w:rsidRDefault="00932238" w:rsidP="00B357ED"/>
    <w:p w:rsidR="00932238" w:rsidRDefault="00932238" w:rsidP="00932238">
      <w:pPr>
        <w:spacing w:line="288" w:lineRule="auto"/>
      </w:pPr>
    </w:p>
    <w:p w:rsidR="00932238" w:rsidRDefault="00932238" w:rsidP="00932238">
      <w:pPr>
        <w:spacing w:line="288" w:lineRule="auto"/>
      </w:pPr>
    </w:p>
    <w:p w:rsidR="00932238" w:rsidRDefault="00932238" w:rsidP="00D91CC4"/>
    <w:p w:rsidR="00430CB4" w:rsidRDefault="00430CB4" w:rsidP="00D91CC4"/>
    <w:p w:rsidR="00430CB4" w:rsidRDefault="00430CB4" w:rsidP="00D91CC4"/>
    <w:p w:rsidR="00430CB4" w:rsidRDefault="00430CB4" w:rsidP="00D91CC4"/>
    <w:p w:rsidR="00430CB4" w:rsidRDefault="00430CB4" w:rsidP="00D91CC4"/>
    <w:p w:rsidR="00430CB4" w:rsidRDefault="00430CB4" w:rsidP="00D91CC4"/>
    <w:p w:rsidR="00932238" w:rsidRDefault="00932238" w:rsidP="00D91CC4"/>
    <w:p w:rsidR="00932238" w:rsidRDefault="00932238" w:rsidP="00932238">
      <w:pPr>
        <w:spacing w:line="288" w:lineRule="auto"/>
      </w:pPr>
    </w:p>
    <w:p w:rsidR="00430CB4" w:rsidRDefault="00430CB4" w:rsidP="00932238">
      <w:pPr>
        <w:spacing w:line="288" w:lineRule="auto"/>
      </w:pPr>
    </w:p>
    <w:p w:rsidR="00932238" w:rsidRDefault="00932238" w:rsidP="00932238">
      <w:pPr>
        <w:spacing w:line="288" w:lineRule="auto"/>
        <w:jc w:val="center"/>
      </w:pPr>
      <w:r>
        <w:t>Нижний Новгород</w:t>
      </w:r>
      <w:r>
        <w:br/>
        <w:t>20</w:t>
      </w:r>
      <w:r w:rsidR="000332EC">
        <w:t>25</w:t>
      </w:r>
    </w:p>
    <w:p w:rsidR="003B20FB" w:rsidRPr="009B3085" w:rsidRDefault="00932238">
      <w:pPr>
        <w:pStyle w:val="6"/>
        <w:spacing w:before="480" w:after="480"/>
        <w:rPr>
          <w:lang w:val="en-US"/>
        </w:rPr>
      </w:pPr>
      <w:r>
        <w:br w:type="page"/>
      </w:r>
      <w:r w:rsidR="003B20FB">
        <w:lastRenderedPageBreak/>
        <w:t>Содержание</w:t>
      </w:r>
    </w:p>
    <w:bookmarkStart w:id="0" w:name="_Toc114815999"/>
    <w:bookmarkStart w:id="1" w:name="_Toc114823010"/>
    <w:bookmarkStart w:id="2" w:name="_Toc115845556"/>
    <w:bookmarkStart w:id="3" w:name="_Toc115845555"/>
    <w:p w:rsidR="009B3085" w:rsidRPr="00486CE0" w:rsidRDefault="0081444E">
      <w:pPr>
        <w:pStyle w:val="10"/>
        <w:tabs>
          <w:tab w:val="left" w:pos="454"/>
          <w:tab w:val="right" w:leader="dot" w:pos="9061"/>
        </w:tabs>
        <w:rPr>
          <w:rFonts w:ascii="Calibri" w:hAnsi="Calibri"/>
          <w:bCs w:val="0"/>
          <w:noProof/>
          <w:sz w:val="22"/>
          <w:szCs w:val="22"/>
        </w:rPr>
      </w:pPr>
      <w:r>
        <w:rPr>
          <w:sz w:val="36"/>
        </w:rPr>
        <w:fldChar w:fldCharType="begin"/>
      </w:r>
      <w:r>
        <w:rPr>
          <w:sz w:val="36"/>
        </w:rPr>
        <w:instrText xml:space="preserve"> TOC \o "2-3" \h \z \t "Заголовок 1;1" </w:instrText>
      </w:r>
      <w:r>
        <w:rPr>
          <w:sz w:val="36"/>
        </w:rPr>
        <w:fldChar w:fldCharType="separate"/>
      </w:r>
      <w:hyperlink w:anchor="_Toc213253504" w:history="1">
        <w:r w:rsidR="009B3085" w:rsidRPr="00460874">
          <w:rPr>
            <w:rStyle w:val="ae"/>
            <w:noProof/>
          </w:rPr>
          <w:t>1.</w:t>
        </w:r>
        <w:r w:rsidR="009B3085" w:rsidRPr="00486CE0">
          <w:rPr>
            <w:rFonts w:ascii="Calibri" w:hAnsi="Calibri"/>
            <w:bCs w:val="0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Спецификации на входы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_Toc213253504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3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10"/>
        <w:tabs>
          <w:tab w:val="left" w:pos="454"/>
          <w:tab w:val="right" w:leader="dot" w:pos="9061"/>
        </w:tabs>
        <w:rPr>
          <w:rFonts w:ascii="Calibri" w:hAnsi="Calibri"/>
          <w:bCs w:val="0"/>
          <w:noProof/>
          <w:sz w:val="22"/>
          <w:szCs w:val="22"/>
        </w:rPr>
      </w:pPr>
      <w:hyperlink w:anchor="_Toc213253505" w:history="1">
        <w:r w:rsidR="009B3085" w:rsidRPr="00460874">
          <w:rPr>
            <w:rStyle w:val="ae"/>
            <w:noProof/>
          </w:rPr>
          <w:t>2.</w:t>
        </w:r>
        <w:r w:rsidR="009B3085" w:rsidRPr="00486CE0">
          <w:rPr>
            <w:rFonts w:ascii="Calibri" w:hAnsi="Calibri"/>
            <w:bCs w:val="0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Спецификации на выходы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_Toc213253505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3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10"/>
        <w:tabs>
          <w:tab w:val="left" w:pos="454"/>
          <w:tab w:val="right" w:leader="dot" w:pos="9061"/>
        </w:tabs>
        <w:rPr>
          <w:rFonts w:ascii="Calibri" w:hAnsi="Calibri"/>
          <w:bCs w:val="0"/>
          <w:noProof/>
          <w:sz w:val="22"/>
          <w:szCs w:val="22"/>
        </w:rPr>
      </w:pPr>
      <w:hyperlink w:anchor="_Toc213253506" w:history="1">
        <w:r w:rsidR="009B3085" w:rsidRPr="00460874">
          <w:rPr>
            <w:rStyle w:val="ae"/>
            <w:noProof/>
          </w:rPr>
          <w:t>3.</w:t>
        </w:r>
        <w:r w:rsidR="009B3085" w:rsidRPr="00486CE0">
          <w:rPr>
            <w:rFonts w:ascii="Calibri" w:hAnsi="Calibri"/>
            <w:bCs w:val="0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Среда тестирования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_Toc213253506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4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10"/>
        <w:tabs>
          <w:tab w:val="left" w:pos="454"/>
          <w:tab w:val="right" w:leader="dot" w:pos="9061"/>
        </w:tabs>
        <w:rPr>
          <w:rFonts w:ascii="Calibri" w:hAnsi="Calibri"/>
          <w:bCs w:val="0"/>
          <w:noProof/>
          <w:sz w:val="22"/>
          <w:szCs w:val="22"/>
        </w:rPr>
      </w:pPr>
      <w:hyperlink w:anchor="_Toc213253507" w:history="1">
        <w:r w:rsidR="009B3085" w:rsidRPr="00460874">
          <w:rPr>
            <w:rStyle w:val="ae"/>
            <w:noProof/>
          </w:rPr>
          <w:t>4.</w:t>
        </w:r>
        <w:r w:rsidR="009B3085" w:rsidRPr="00486CE0">
          <w:rPr>
            <w:rFonts w:ascii="Calibri" w:hAnsi="Calibri"/>
            <w:bCs w:val="0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Специальные требования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_Toc213253507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5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10"/>
        <w:tabs>
          <w:tab w:val="left" w:pos="454"/>
          <w:tab w:val="right" w:leader="dot" w:pos="9061"/>
        </w:tabs>
        <w:rPr>
          <w:rFonts w:ascii="Calibri" w:hAnsi="Calibri"/>
          <w:bCs w:val="0"/>
          <w:noProof/>
          <w:sz w:val="22"/>
          <w:szCs w:val="22"/>
        </w:rPr>
      </w:pPr>
      <w:hyperlink w:anchor="_Toc213253508" w:history="1">
        <w:r w:rsidR="009B3085" w:rsidRPr="00460874">
          <w:rPr>
            <w:rStyle w:val="ae"/>
            <w:noProof/>
          </w:rPr>
          <w:t>5.</w:t>
        </w:r>
        <w:r w:rsidR="009B3085" w:rsidRPr="00486CE0">
          <w:rPr>
            <w:rFonts w:ascii="Calibri" w:hAnsi="Calibri"/>
            <w:bCs w:val="0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Взаимозависимости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_Toc213253508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5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10"/>
        <w:tabs>
          <w:tab w:val="left" w:pos="454"/>
          <w:tab w:val="right" w:leader="dot" w:pos="9061"/>
        </w:tabs>
        <w:rPr>
          <w:rFonts w:ascii="Calibri" w:hAnsi="Calibri"/>
          <w:bCs w:val="0"/>
          <w:noProof/>
          <w:sz w:val="22"/>
          <w:szCs w:val="22"/>
        </w:rPr>
      </w:pPr>
      <w:hyperlink w:anchor="_Toc213253509" w:history="1">
        <w:r w:rsidR="009B3085" w:rsidRPr="00460874">
          <w:rPr>
            <w:rStyle w:val="ae"/>
            <w:noProof/>
          </w:rPr>
          <w:t>6.</w:t>
        </w:r>
        <w:r w:rsidR="009B3085" w:rsidRPr="00486CE0">
          <w:rPr>
            <w:rFonts w:ascii="Calibri" w:hAnsi="Calibri"/>
            <w:bCs w:val="0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Тесты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_Toc213253509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6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20"/>
        <w:tabs>
          <w:tab w:val="left" w:pos="96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0" w:history="1">
        <w:r w:rsidR="009B3085" w:rsidRPr="00460874">
          <w:rPr>
            <w:rStyle w:val="ae"/>
            <w:noProof/>
          </w:rPr>
          <w:t>6.1.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Тест 1</w:t>
        </w:r>
        <w:r w:rsidR="009B3085" w:rsidRPr="00460874">
          <w:rPr>
            <w:rStyle w:val="ae"/>
            <w:noProof/>
            <w:lang w:val="en-US"/>
          </w:rPr>
          <w:t xml:space="preserve">: </w:t>
        </w:r>
        <w:r w:rsidR="009B3085" w:rsidRPr="00460874">
          <w:rPr>
            <w:rStyle w:val="ae"/>
            <w:noProof/>
          </w:rPr>
          <w:t>функциональность клиентского модуля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_Toc213253510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6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30"/>
        <w:tabs>
          <w:tab w:val="left" w:pos="144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1" w:history="1">
        <w:r w:rsidR="009B3085" w:rsidRPr="00460874">
          <w:rPr>
            <w:rStyle w:val="ae"/>
            <w:noProof/>
          </w:rPr>
          <w:t>6.1.1.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 xml:space="preserve">Свойство </w:t>
        </w:r>
        <w:r w:rsidR="009B3085" w:rsidRPr="00460874">
          <w:rPr>
            <w:rStyle w:val="ae"/>
            <w:noProof/>
            <w:lang w:val="en-US"/>
          </w:rPr>
          <w:t>A</w:t>
        </w:r>
        <w:r w:rsidR="009B3085" w:rsidRPr="00460874">
          <w:rPr>
            <w:rStyle w:val="ae"/>
            <w:noProof/>
          </w:rPr>
          <w:t>: успешная аутентификация и навигация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_Toc213253511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6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30"/>
        <w:tabs>
          <w:tab w:val="left" w:pos="144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2" w:history="1">
        <w:r w:rsidR="009B3085" w:rsidRPr="00460874">
          <w:rPr>
            <w:rStyle w:val="ae"/>
            <w:noProof/>
          </w:rPr>
          <w:t>6.1.2.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 xml:space="preserve">Свойство </w:t>
        </w:r>
        <w:r w:rsidR="009B3085" w:rsidRPr="00460874">
          <w:rPr>
            <w:rStyle w:val="ae"/>
            <w:noProof/>
            <w:lang w:val="en-US"/>
          </w:rPr>
          <w:t>B</w:t>
        </w:r>
        <w:r w:rsidR="009B3085" w:rsidRPr="00460874">
          <w:rPr>
            <w:rStyle w:val="ae"/>
            <w:noProof/>
          </w:rPr>
          <w:t>: создание и отображение заказов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_Toc213253512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7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20"/>
        <w:tabs>
          <w:tab w:val="left" w:pos="96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3" w:history="1">
        <w:r w:rsidR="009B3085" w:rsidRPr="00460874">
          <w:rPr>
            <w:rStyle w:val="ae"/>
            <w:noProof/>
          </w:rPr>
          <w:t>6.2.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Тест 2</w:t>
        </w:r>
        <w:r w:rsidR="009B3085" w:rsidRPr="00460874">
          <w:rPr>
            <w:rStyle w:val="ae"/>
            <w:noProof/>
            <w:lang w:val="en-US"/>
          </w:rPr>
          <w:t xml:space="preserve">: </w:t>
        </w:r>
        <w:r w:rsidR="009B3085" w:rsidRPr="00460874">
          <w:rPr>
            <w:rStyle w:val="ae"/>
            <w:noProof/>
          </w:rPr>
          <w:t>функциональность менеджерского модуля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_Toc213253513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7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30"/>
        <w:tabs>
          <w:tab w:val="left" w:pos="144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4" w:history="1">
        <w:r w:rsidR="009B3085" w:rsidRPr="00460874">
          <w:rPr>
            <w:rStyle w:val="ae"/>
            <w:noProof/>
          </w:rPr>
          <w:t>6.2.1.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Свойство А: управление статусами заказов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_Toc213253514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7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30"/>
        <w:tabs>
          <w:tab w:val="left" w:pos="144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5" w:history="1">
        <w:r w:rsidR="009B3085" w:rsidRPr="00460874">
          <w:rPr>
            <w:rStyle w:val="ae"/>
            <w:noProof/>
          </w:rPr>
          <w:t>6.2.2.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 xml:space="preserve">Свойство </w:t>
        </w:r>
        <w:r w:rsidR="009B3085" w:rsidRPr="00460874">
          <w:rPr>
            <w:rStyle w:val="ae"/>
            <w:noProof/>
            <w:lang w:val="en-US"/>
          </w:rPr>
          <w:t xml:space="preserve">B: </w:t>
        </w:r>
        <w:r w:rsidR="009B3085" w:rsidRPr="00460874">
          <w:rPr>
            <w:rStyle w:val="ae"/>
            <w:noProof/>
          </w:rPr>
          <w:t>работа с расписанием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_Toc213253515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8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20"/>
        <w:tabs>
          <w:tab w:val="left" w:pos="96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6" w:history="1">
        <w:r w:rsidR="009B3085" w:rsidRPr="00460874">
          <w:rPr>
            <w:rStyle w:val="ae"/>
            <w:noProof/>
          </w:rPr>
          <w:t>6.3.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Тест 3</w:t>
        </w:r>
        <w:r w:rsidR="009B3085" w:rsidRPr="00460874">
          <w:rPr>
            <w:rStyle w:val="ae"/>
            <w:noProof/>
            <w:lang w:val="en-US"/>
          </w:rPr>
          <w:t xml:space="preserve">: </w:t>
        </w:r>
        <w:r w:rsidR="009B3085" w:rsidRPr="00460874">
          <w:rPr>
            <w:rStyle w:val="ae"/>
            <w:noProof/>
          </w:rPr>
          <w:t>интеграционная функциональность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_Toc213253516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8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30"/>
        <w:tabs>
          <w:tab w:val="left" w:pos="144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7" w:history="1">
        <w:r w:rsidR="009B3085" w:rsidRPr="00460874">
          <w:rPr>
            <w:rStyle w:val="ae"/>
            <w:noProof/>
          </w:rPr>
          <w:t>6.3.1.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>Свойство А: связь заказов и запчастей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_Toc213253517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8</w:t>
        </w:r>
        <w:r w:rsidR="009B3085">
          <w:rPr>
            <w:noProof/>
            <w:webHidden/>
          </w:rPr>
          <w:fldChar w:fldCharType="end"/>
        </w:r>
      </w:hyperlink>
    </w:p>
    <w:p w:rsidR="009B3085" w:rsidRPr="00486CE0" w:rsidRDefault="003B597B">
      <w:pPr>
        <w:pStyle w:val="30"/>
        <w:tabs>
          <w:tab w:val="left" w:pos="1440"/>
          <w:tab w:val="right" w:leader="dot" w:pos="9061"/>
        </w:tabs>
        <w:rPr>
          <w:rFonts w:ascii="Calibri" w:hAnsi="Calibri"/>
          <w:noProof/>
          <w:sz w:val="22"/>
          <w:szCs w:val="22"/>
        </w:rPr>
      </w:pPr>
      <w:hyperlink w:anchor="_Toc213253518" w:history="1">
        <w:r w:rsidR="009B3085" w:rsidRPr="00460874">
          <w:rPr>
            <w:rStyle w:val="ae"/>
            <w:noProof/>
          </w:rPr>
          <w:t>6.3.2.</w:t>
        </w:r>
        <w:r w:rsidR="009B3085" w:rsidRPr="00486CE0">
          <w:rPr>
            <w:rFonts w:ascii="Calibri" w:hAnsi="Calibri"/>
            <w:noProof/>
            <w:sz w:val="22"/>
            <w:szCs w:val="22"/>
          </w:rPr>
          <w:tab/>
        </w:r>
        <w:r w:rsidR="009B3085" w:rsidRPr="00460874">
          <w:rPr>
            <w:rStyle w:val="ae"/>
            <w:noProof/>
          </w:rPr>
          <w:t xml:space="preserve">Свойство </w:t>
        </w:r>
        <w:r w:rsidR="009B3085" w:rsidRPr="00460874">
          <w:rPr>
            <w:rStyle w:val="ae"/>
            <w:noProof/>
            <w:lang w:val="en-US"/>
          </w:rPr>
          <w:t>B</w:t>
        </w:r>
        <w:r w:rsidR="009B3085" w:rsidRPr="00460874">
          <w:rPr>
            <w:rStyle w:val="ae"/>
            <w:noProof/>
          </w:rPr>
          <w:t>: синхронизация данных между модулями</w:t>
        </w:r>
        <w:r w:rsidR="009B3085">
          <w:rPr>
            <w:noProof/>
            <w:webHidden/>
          </w:rPr>
          <w:tab/>
        </w:r>
        <w:r w:rsidR="009B3085">
          <w:rPr>
            <w:noProof/>
            <w:webHidden/>
          </w:rPr>
          <w:fldChar w:fldCharType="begin"/>
        </w:r>
        <w:r w:rsidR="009B3085">
          <w:rPr>
            <w:noProof/>
            <w:webHidden/>
          </w:rPr>
          <w:instrText xml:space="preserve"> PAGEREF _Toc213253518 \h </w:instrText>
        </w:r>
        <w:r w:rsidR="009B3085">
          <w:rPr>
            <w:noProof/>
            <w:webHidden/>
          </w:rPr>
        </w:r>
        <w:r w:rsidR="009B3085">
          <w:rPr>
            <w:noProof/>
            <w:webHidden/>
          </w:rPr>
          <w:fldChar w:fldCharType="separate"/>
        </w:r>
        <w:r w:rsidR="009B3085">
          <w:rPr>
            <w:noProof/>
            <w:webHidden/>
          </w:rPr>
          <w:t>9</w:t>
        </w:r>
        <w:r w:rsidR="009B3085">
          <w:rPr>
            <w:noProof/>
            <w:webHidden/>
          </w:rPr>
          <w:fldChar w:fldCharType="end"/>
        </w:r>
      </w:hyperlink>
    </w:p>
    <w:p w:rsidR="003B20FB" w:rsidRDefault="0081444E" w:rsidP="0090021B">
      <w:r>
        <w:rPr>
          <w:sz w:val="36"/>
        </w:rPr>
        <w:fldChar w:fldCharType="end"/>
      </w:r>
    </w:p>
    <w:p w:rsidR="007D2603" w:rsidRDefault="007D2603" w:rsidP="002D41A0">
      <w:pPr>
        <w:pStyle w:val="1"/>
        <w:pageBreakBefore/>
      </w:pPr>
      <w:bookmarkStart w:id="4" w:name="_Toc213253504"/>
      <w:bookmarkStart w:id="5" w:name="_Toc143454649"/>
      <w:bookmarkEnd w:id="0"/>
      <w:bookmarkEnd w:id="1"/>
      <w:bookmarkEnd w:id="2"/>
      <w:bookmarkEnd w:id="3"/>
      <w:r>
        <w:lastRenderedPageBreak/>
        <w:t>Спецификации на вход</w:t>
      </w:r>
      <w:r w:rsidR="0021359E">
        <w:t>ы</w:t>
      </w:r>
      <w:bookmarkEnd w:id="4"/>
    </w:p>
    <w:p w:rsidR="0014489C" w:rsidRPr="009328E1" w:rsidRDefault="009328E1" w:rsidP="009328E1">
      <w:pPr>
        <w:numPr>
          <w:ilvl w:val="0"/>
          <w:numId w:val="19"/>
        </w:numPr>
      </w:pPr>
      <w:r>
        <w:t>Учетные данные пользователей</w:t>
      </w:r>
      <w:r w:rsidR="00F51058">
        <w:rPr>
          <w:lang w:val="en-US"/>
        </w:rPr>
        <w:t>:</w:t>
      </w:r>
    </w:p>
    <w:p w:rsidR="009328E1" w:rsidRDefault="009328E1" w:rsidP="009328E1">
      <w:pPr>
        <w:numPr>
          <w:ilvl w:val="1"/>
          <w:numId w:val="19"/>
        </w:numPr>
      </w:pPr>
      <w:r>
        <w:t>Клиент</w:t>
      </w:r>
      <w:r w:rsidRPr="009328E1">
        <w:t xml:space="preserve">: </w:t>
      </w:r>
      <w:r>
        <w:t>логин (</w:t>
      </w:r>
      <w:r>
        <w:rPr>
          <w:lang w:val="en-US"/>
        </w:rPr>
        <w:t>email</w:t>
      </w:r>
      <w:r>
        <w:t>)</w:t>
      </w:r>
      <w:r w:rsidRPr="009328E1">
        <w:t xml:space="preserve"> </w:t>
      </w:r>
      <w:r>
        <w:t>и пароль. Данные для регистрации</w:t>
      </w:r>
      <w:r w:rsidRPr="009328E1">
        <w:t xml:space="preserve">: </w:t>
      </w:r>
      <w:r>
        <w:t xml:space="preserve">ФИО, </w:t>
      </w:r>
      <w:r>
        <w:rPr>
          <w:lang w:val="en-US"/>
        </w:rPr>
        <w:t>email</w:t>
      </w:r>
      <w:r w:rsidRPr="009328E1">
        <w:t xml:space="preserve">, </w:t>
      </w:r>
      <w:r>
        <w:t>телефон, пароль.</w:t>
      </w:r>
    </w:p>
    <w:p w:rsidR="009328E1" w:rsidRDefault="009328E1" w:rsidP="009328E1">
      <w:pPr>
        <w:numPr>
          <w:ilvl w:val="1"/>
          <w:numId w:val="19"/>
        </w:numPr>
      </w:pPr>
      <w:r>
        <w:t>Менеджер</w:t>
      </w:r>
      <w:r>
        <w:rPr>
          <w:lang w:val="en-US"/>
        </w:rPr>
        <w:t xml:space="preserve">: </w:t>
      </w:r>
      <w:r>
        <w:t>логин и пароль.</w:t>
      </w:r>
    </w:p>
    <w:p w:rsidR="009328E1" w:rsidRDefault="009328E1" w:rsidP="009328E1">
      <w:pPr>
        <w:numPr>
          <w:ilvl w:val="1"/>
          <w:numId w:val="19"/>
        </w:numPr>
      </w:pPr>
      <w:r>
        <w:t>Формат</w:t>
      </w:r>
      <w:r w:rsidRPr="009328E1">
        <w:t xml:space="preserve">: </w:t>
      </w:r>
      <w:r>
        <w:t xml:space="preserve">строковые данные, </w:t>
      </w:r>
      <w:proofErr w:type="spellStart"/>
      <w:r>
        <w:t>валидируемые</w:t>
      </w:r>
      <w:proofErr w:type="spellEnd"/>
      <w:r>
        <w:t xml:space="preserve"> на стороне клиента и сервера. Пароли хранятся в </w:t>
      </w:r>
      <w:proofErr w:type="spellStart"/>
      <w:r>
        <w:t>хэшированном</w:t>
      </w:r>
      <w:proofErr w:type="spellEnd"/>
      <w:r>
        <w:t xml:space="preserve"> виде в БД.</w:t>
      </w:r>
    </w:p>
    <w:p w:rsidR="009328E1" w:rsidRDefault="009328E1" w:rsidP="009328E1">
      <w:pPr>
        <w:numPr>
          <w:ilvl w:val="0"/>
          <w:numId w:val="19"/>
        </w:numPr>
      </w:pPr>
      <w:r>
        <w:t>Данные об услугах</w:t>
      </w:r>
      <w:r w:rsidR="00F51058">
        <w:rPr>
          <w:lang w:val="en-US"/>
        </w:rPr>
        <w:t>:</w:t>
      </w:r>
    </w:p>
    <w:p w:rsidR="009328E1" w:rsidRDefault="009328E1" w:rsidP="009328E1">
      <w:pPr>
        <w:numPr>
          <w:ilvl w:val="1"/>
          <w:numId w:val="19"/>
        </w:numPr>
      </w:pPr>
      <w:r>
        <w:t>Наименование услуги, описание, стоимость, продолжительность выполнения.</w:t>
      </w:r>
    </w:p>
    <w:p w:rsidR="009328E1" w:rsidRDefault="009328E1" w:rsidP="009328E1">
      <w:pPr>
        <w:numPr>
          <w:ilvl w:val="1"/>
          <w:numId w:val="19"/>
        </w:numPr>
      </w:pPr>
      <w:r>
        <w:t>Источник</w:t>
      </w:r>
      <w:r w:rsidRPr="009328E1">
        <w:t xml:space="preserve">: </w:t>
      </w:r>
      <w:r>
        <w:t xml:space="preserve">предварительно заполненная таблица </w:t>
      </w:r>
      <w:proofErr w:type="spellStart"/>
      <w:r>
        <w:rPr>
          <w:lang w:val="en-US"/>
        </w:rPr>
        <w:t>ServiceType</w:t>
      </w:r>
      <w:proofErr w:type="spellEnd"/>
      <w:r>
        <w:t xml:space="preserve"> в базе данных.</w:t>
      </w:r>
    </w:p>
    <w:p w:rsidR="009328E1" w:rsidRPr="009328E1" w:rsidRDefault="009328E1" w:rsidP="009328E1">
      <w:pPr>
        <w:numPr>
          <w:ilvl w:val="0"/>
          <w:numId w:val="19"/>
        </w:numPr>
      </w:pPr>
      <w:r>
        <w:t>Данные о расписании</w:t>
      </w:r>
      <w:r w:rsidR="00F51058">
        <w:rPr>
          <w:lang w:val="en-US"/>
        </w:rPr>
        <w:t>:</w:t>
      </w:r>
    </w:p>
    <w:p w:rsidR="009328E1" w:rsidRDefault="009328E1" w:rsidP="009328E1">
      <w:pPr>
        <w:numPr>
          <w:ilvl w:val="1"/>
          <w:numId w:val="19"/>
        </w:numPr>
      </w:pPr>
      <w:r>
        <w:t>Рабочие часы сервисного центра, доступные временные слоты.</w:t>
      </w:r>
    </w:p>
    <w:p w:rsidR="009328E1" w:rsidRDefault="009328E1" w:rsidP="009328E1">
      <w:pPr>
        <w:numPr>
          <w:ilvl w:val="1"/>
          <w:numId w:val="19"/>
        </w:numPr>
      </w:pPr>
      <w:r>
        <w:t>Источник</w:t>
      </w:r>
      <w:r w:rsidRPr="009328E1">
        <w:t xml:space="preserve">: </w:t>
      </w:r>
      <w:r>
        <w:t>модель</w:t>
      </w:r>
      <w:r w:rsidRPr="009328E1">
        <w:t xml:space="preserve"> </w:t>
      </w:r>
      <w:proofErr w:type="spellStart"/>
      <w:r>
        <w:rPr>
          <w:lang w:val="en-US"/>
        </w:rPr>
        <w:t>WorkingHours</w:t>
      </w:r>
      <w:proofErr w:type="spellEnd"/>
      <w:r w:rsidRPr="009328E1">
        <w:t xml:space="preserve"> </w:t>
      </w:r>
      <w:r>
        <w:t>и</w:t>
      </w:r>
      <w:r w:rsidRPr="009328E1">
        <w:t xml:space="preserve"> </w:t>
      </w:r>
      <w:r>
        <w:rPr>
          <w:lang w:val="en-US"/>
        </w:rPr>
        <w:t>Appointment</w:t>
      </w:r>
      <w:r>
        <w:t xml:space="preserve"> в БД. Входные данные для создания записи</w:t>
      </w:r>
      <w:r w:rsidRPr="009328E1">
        <w:t xml:space="preserve">: </w:t>
      </w:r>
      <w:r>
        <w:t>выбранная услуга, дата, время.</w:t>
      </w:r>
    </w:p>
    <w:p w:rsidR="009328E1" w:rsidRDefault="009328E1" w:rsidP="009328E1">
      <w:pPr>
        <w:numPr>
          <w:ilvl w:val="0"/>
          <w:numId w:val="19"/>
        </w:numPr>
      </w:pPr>
      <w:r>
        <w:t>Данные о заказе (</w:t>
      </w:r>
      <w:r>
        <w:rPr>
          <w:lang w:val="en-US"/>
        </w:rPr>
        <w:t>Appointment</w:t>
      </w:r>
      <w:r>
        <w:t>)</w:t>
      </w:r>
      <w:r w:rsidR="00F51058">
        <w:rPr>
          <w:lang w:val="en-US"/>
        </w:rPr>
        <w:t>:</w:t>
      </w:r>
    </w:p>
    <w:p w:rsidR="009328E1" w:rsidRDefault="009328E1" w:rsidP="009328E1">
      <w:pPr>
        <w:numPr>
          <w:ilvl w:val="1"/>
          <w:numId w:val="19"/>
        </w:numPr>
      </w:pPr>
      <w:r>
        <w:t>Для создания</w:t>
      </w:r>
      <w:r w:rsidRPr="009328E1">
        <w:t xml:space="preserve">: </w:t>
      </w:r>
      <w:r>
        <w:rPr>
          <w:lang w:val="en-US"/>
        </w:rPr>
        <w:t>ID</w:t>
      </w:r>
      <w:r w:rsidRPr="009328E1">
        <w:t xml:space="preserve"> </w:t>
      </w:r>
      <w:r>
        <w:t xml:space="preserve">клиента, </w:t>
      </w:r>
      <w:r>
        <w:rPr>
          <w:lang w:val="en-US"/>
        </w:rPr>
        <w:t>ID</w:t>
      </w:r>
      <w:r w:rsidRPr="009328E1">
        <w:t xml:space="preserve"> </w:t>
      </w:r>
      <w:r>
        <w:t>услуги, выбранные дата и время начала.</w:t>
      </w:r>
    </w:p>
    <w:p w:rsidR="009328E1" w:rsidRDefault="009328E1" w:rsidP="009328E1">
      <w:pPr>
        <w:numPr>
          <w:ilvl w:val="1"/>
          <w:numId w:val="19"/>
        </w:numPr>
      </w:pPr>
      <w:r>
        <w:t>Для изменения статуса</w:t>
      </w:r>
      <w:r w:rsidRPr="009328E1">
        <w:t xml:space="preserve">: </w:t>
      </w:r>
      <w:r>
        <w:rPr>
          <w:lang w:val="en-US"/>
        </w:rPr>
        <w:t>ID</w:t>
      </w:r>
      <w:r>
        <w:t xml:space="preserve"> заказа, новый статус (</w:t>
      </w:r>
      <w:r w:rsidRPr="009328E1">
        <w:t>“</w:t>
      </w:r>
      <w:r>
        <w:t>В ожидании</w:t>
      </w:r>
      <w:r w:rsidRPr="009328E1">
        <w:t>”, “</w:t>
      </w:r>
      <w:r>
        <w:t>В работе</w:t>
      </w:r>
      <w:r w:rsidRPr="009328E1">
        <w:t>”</w:t>
      </w:r>
      <w:r>
        <w:t xml:space="preserve">, </w:t>
      </w:r>
      <w:r w:rsidRPr="009328E1">
        <w:t>“</w:t>
      </w:r>
      <w:r>
        <w:t>Выполнено</w:t>
      </w:r>
      <w:r w:rsidRPr="009328E1">
        <w:t>”</w:t>
      </w:r>
      <w:r>
        <w:t>).</w:t>
      </w:r>
    </w:p>
    <w:p w:rsidR="009328E1" w:rsidRDefault="00DC1BF3" w:rsidP="00DC1BF3">
      <w:pPr>
        <w:numPr>
          <w:ilvl w:val="0"/>
          <w:numId w:val="19"/>
        </w:numPr>
      </w:pPr>
      <w:r>
        <w:t>Данные о заказе запчастей</w:t>
      </w:r>
      <w:r w:rsidR="00F51058">
        <w:rPr>
          <w:lang w:val="en-US"/>
        </w:rPr>
        <w:t>:</w:t>
      </w:r>
    </w:p>
    <w:p w:rsidR="00DC1BF3" w:rsidRPr="00DC1BF3" w:rsidRDefault="00DC1BF3" w:rsidP="00DC1BF3">
      <w:pPr>
        <w:numPr>
          <w:ilvl w:val="1"/>
          <w:numId w:val="19"/>
        </w:numPr>
      </w:pPr>
      <w:r>
        <w:t>Наименование запчасти, количество, связь с заказом (</w:t>
      </w:r>
      <w:r>
        <w:rPr>
          <w:lang w:val="en-US"/>
        </w:rPr>
        <w:t>ID</w:t>
      </w:r>
      <w:r w:rsidRPr="00DC1BF3">
        <w:t xml:space="preserve"> </w:t>
      </w:r>
      <w:r>
        <w:rPr>
          <w:lang w:val="en-US"/>
        </w:rPr>
        <w:t>Appointment</w:t>
      </w:r>
      <w:r>
        <w:t>)</w:t>
      </w:r>
      <w:r w:rsidRPr="00DC1BF3">
        <w:t>.</w:t>
      </w:r>
    </w:p>
    <w:p w:rsidR="00DC1BF3" w:rsidRDefault="00DC1BF3" w:rsidP="00DC1BF3">
      <w:pPr>
        <w:numPr>
          <w:ilvl w:val="0"/>
          <w:numId w:val="19"/>
        </w:numPr>
      </w:pPr>
      <w:r>
        <w:rPr>
          <w:lang w:val="en-US"/>
        </w:rPr>
        <w:t>HTTP-</w:t>
      </w:r>
      <w:r>
        <w:t>запросы</w:t>
      </w:r>
      <w:r w:rsidR="00F51058">
        <w:rPr>
          <w:lang w:val="en-US"/>
        </w:rPr>
        <w:t>:</w:t>
      </w:r>
    </w:p>
    <w:p w:rsidR="00DC1BF3" w:rsidRDefault="00DC1BF3" w:rsidP="00DC1BF3">
      <w:pPr>
        <w:numPr>
          <w:ilvl w:val="1"/>
          <w:numId w:val="19"/>
        </w:numPr>
        <w:rPr>
          <w:lang w:val="en-US"/>
        </w:rPr>
      </w:pPr>
      <w:r>
        <w:t>Входные</w:t>
      </w:r>
      <w:r w:rsidRPr="00DC1BF3">
        <w:rPr>
          <w:lang w:val="en-US"/>
        </w:rPr>
        <w:t xml:space="preserve"> </w:t>
      </w:r>
      <w:r>
        <w:t>данные</w:t>
      </w:r>
      <w:r w:rsidRPr="00DC1BF3">
        <w:rPr>
          <w:lang w:val="en-US"/>
        </w:rPr>
        <w:t xml:space="preserve"> </w:t>
      </w:r>
      <w:r>
        <w:t>для</w:t>
      </w:r>
      <w:r w:rsidRPr="00DC1BF3">
        <w:rPr>
          <w:lang w:val="en-US"/>
        </w:rPr>
        <w:t xml:space="preserve"> </w:t>
      </w:r>
      <w:r>
        <w:rPr>
          <w:lang w:val="en-US"/>
        </w:rPr>
        <w:t>REST</w:t>
      </w:r>
      <w:r w:rsidRPr="00DC1BF3">
        <w:rPr>
          <w:lang w:val="en-US"/>
        </w:rPr>
        <w:t xml:space="preserve"> </w:t>
      </w:r>
      <w:r>
        <w:rPr>
          <w:lang w:val="en-US"/>
        </w:rPr>
        <w:t>API</w:t>
      </w:r>
      <w:r w:rsidRPr="00DC1BF3">
        <w:rPr>
          <w:lang w:val="en-US"/>
        </w:rPr>
        <w:t xml:space="preserve"> (</w:t>
      </w:r>
      <w:proofErr w:type="spellStart"/>
      <w:r>
        <w:t>эндпоинты</w:t>
      </w:r>
      <w:proofErr w:type="spellEnd"/>
      <w:r w:rsidRPr="00DC1BF3">
        <w:rPr>
          <w:lang w:val="en-US"/>
        </w:rPr>
        <w:t xml:space="preserve"> /</w:t>
      </w:r>
      <w:proofErr w:type="spellStart"/>
      <w:r>
        <w:rPr>
          <w:lang w:val="en-US"/>
        </w:rPr>
        <w:t>api</w:t>
      </w:r>
      <w:proofErr w:type="spellEnd"/>
      <w:r w:rsidRPr="00DC1BF3">
        <w:rPr>
          <w:lang w:val="en-US"/>
        </w:rPr>
        <w:t>/</w:t>
      </w:r>
      <w:proofErr w:type="spellStart"/>
      <w:r>
        <w:rPr>
          <w:lang w:val="en-US"/>
        </w:rPr>
        <w:t>auth</w:t>
      </w:r>
      <w:proofErr w:type="spellEnd"/>
      <w:r w:rsidRPr="00DC1BF3">
        <w:rPr>
          <w:lang w:val="en-US"/>
        </w:rPr>
        <w:t>/, /</w:t>
      </w:r>
      <w:proofErr w:type="spellStart"/>
      <w:r>
        <w:rPr>
          <w:lang w:val="en-US"/>
        </w:rPr>
        <w:t>api</w:t>
      </w:r>
      <w:proofErr w:type="spellEnd"/>
      <w:r w:rsidRPr="00DC1BF3">
        <w:rPr>
          <w:lang w:val="en-US"/>
        </w:rPr>
        <w:t>/</w:t>
      </w:r>
      <w:r>
        <w:rPr>
          <w:lang w:val="en-US"/>
        </w:rPr>
        <w:t>services</w:t>
      </w:r>
      <w:r w:rsidRPr="00DC1BF3">
        <w:rPr>
          <w:lang w:val="en-US"/>
        </w:rPr>
        <w:t xml:space="preserve">/, </w:t>
      </w:r>
      <w:r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/appointments/,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/parts/</w:t>
      </w:r>
      <w:r w:rsidRPr="00DC1BF3">
        <w:rPr>
          <w:lang w:val="en-US"/>
        </w:rPr>
        <w:t>)</w:t>
      </w:r>
      <w:r>
        <w:rPr>
          <w:lang w:val="en-US"/>
        </w:rPr>
        <w:t xml:space="preserve">. </w:t>
      </w:r>
      <w:r>
        <w:t>Формат</w:t>
      </w:r>
      <w:r>
        <w:rPr>
          <w:lang w:val="en-US"/>
        </w:rPr>
        <w:t>: JSON</w:t>
      </w:r>
    </w:p>
    <w:p w:rsidR="00DC1BF3" w:rsidRDefault="00DC1BF3" w:rsidP="00DC1BF3">
      <w:pPr>
        <w:numPr>
          <w:ilvl w:val="0"/>
          <w:numId w:val="19"/>
        </w:numPr>
        <w:rPr>
          <w:lang w:val="en-US"/>
        </w:rPr>
      </w:pPr>
      <w:r>
        <w:t xml:space="preserve">Действия пользователя в </w:t>
      </w:r>
      <w:r>
        <w:rPr>
          <w:lang w:val="en-US"/>
        </w:rPr>
        <w:t>UI</w:t>
      </w:r>
      <w:r w:rsidR="00F51058">
        <w:rPr>
          <w:lang w:val="en-US"/>
        </w:rPr>
        <w:t>:</w:t>
      </w:r>
    </w:p>
    <w:p w:rsidR="00DC1BF3" w:rsidRDefault="00DC1BF3" w:rsidP="00DC1BF3">
      <w:pPr>
        <w:numPr>
          <w:ilvl w:val="1"/>
          <w:numId w:val="19"/>
        </w:numPr>
      </w:pPr>
      <w:r>
        <w:t>Нажатия кнопок, заполнение форм, выбор элементов из выпадающих списков в клиентском и менеджерском веб-интерфейсах.</w:t>
      </w:r>
    </w:p>
    <w:p w:rsidR="006B0BC6" w:rsidRDefault="006B0BC6" w:rsidP="006B0BC6"/>
    <w:p w:rsidR="006B0BC6" w:rsidRDefault="006B0BC6" w:rsidP="006B0BC6"/>
    <w:p w:rsidR="006B0BC6" w:rsidRDefault="006B0BC6" w:rsidP="006B0BC6"/>
    <w:p w:rsidR="006B0BC6" w:rsidRDefault="006B0BC6" w:rsidP="006B0BC6"/>
    <w:p w:rsidR="006B0BC6" w:rsidRDefault="006B0BC6" w:rsidP="006B0BC6"/>
    <w:p w:rsidR="006B0BC6" w:rsidRPr="00DC1BF3" w:rsidRDefault="006B0BC6" w:rsidP="006B0BC6"/>
    <w:p w:rsidR="007D2603" w:rsidRDefault="007D2603" w:rsidP="007D2603">
      <w:pPr>
        <w:pStyle w:val="1"/>
      </w:pPr>
      <w:bookmarkStart w:id="6" w:name="_Toc213253505"/>
      <w:r>
        <w:lastRenderedPageBreak/>
        <w:t>Спецификации на выходы</w:t>
      </w:r>
      <w:bookmarkEnd w:id="6"/>
    </w:p>
    <w:p w:rsidR="00F51058" w:rsidRPr="00F51058" w:rsidRDefault="00F51058" w:rsidP="00F51058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rPr>
          <w:szCs w:val="20"/>
        </w:rPr>
      </w:pPr>
      <w:r w:rsidRPr="00F51058">
        <w:rPr>
          <w:szCs w:val="20"/>
        </w:rPr>
        <w:t>Ответы REST API:</w:t>
      </w:r>
    </w:p>
    <w:p w:rsidR="00F51058" w:rsidRPr="006B0BC6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  <w:lang w:val="en-US"/>
        </w:rPr>
      </w:pPr>
      <w:r w:rsidRPr="00F51058">
        <w:rPr>
          <w:szCs w:val="20"/>
        </w:rPr>
        <w:t>Статус</w:t>
      </w:r>
      <w:r w:rsidRPr="006B0BC6">
        <w:rPr>
          <w:szCs w:val="20"/>
          <w:lang w:val="en-US"/>
        </w:rPr>
        <w:t>-</w:t>
      </w:r>
      <w:r w:rsidRPr="00F51058">
        <w:rPr>
          <w:szCs w:val="20"/>
        </w:rPr>
        <w:t>коды</w:t>
      </w:r>
      <w:r w:rsidRPr="006B0BC6">
        <w:rPr>
          <w:szCs w:val="20"/>
          <w:lang w:val="en-US"/>
        </w:rPr>
        <w:t xml:space="preserve"> HTTP (200 OK, 201 Created, 400 Bad Request, 401 Unauthorized, 404 Not Found).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Данные в формате JSON: объекты пользователя, списки услуг, детали заказа, списки заказов, подтверждения операций.</w:t>
      </w:r>
    </w:p>
    <w:p w:rsidR="00F51058" w:rsidRPr="00F51058" w:rsidRDefault="00F51058" w:rsidP="00F51058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rPr>
          <w:szCs w:val="20"/>
        </w:rPr>
      </w:pPr>
      <w:r w:rsidRPr="00F51058">
        <w:rPr>
          <w:szCs w:val="20"/>
        </w:rPr>
        <w:t>Сообщения системы: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Уведомления об успешной операции (например, "Запись успешно создана").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Сообщения об ошибках (например, "Выбранное время недоступно", "Неверные учетные данные").</w:t>
      </w:r>
    </w:p>
    <w:p w:rsidR="00F51058" w:rsidRPr="00F51058" w:rsidRDefault="00F51058" w:rsidP="00F51058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rPr>
          <w:szCs w:val="20"/>
        </w:rPr>
      </w:pPr>
      <w:r w:rsidRPr="00F51058">
        <w:rPr>
          <w:szCs w:val="20"/>
        </w:rPr>
        <w:t>Изменения в базе данных: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Создание новых записей в таблицах </w:t>
      </w:r>
      <w:proofErr w:type="spellStart"/>
      <w:r w:rsidRPr="00F51058">
        <w:t>UserProfile</w:t>
      </w:r>
      <w:proofErr w:type="spellEnd"/>
      <w:r w:rsidRPr="00F51058">
        <w:rPr>
          <w:szCs w:val="20"/>
        </w:rPr>
        <w:t>, </w:t>
      </w:r>
      <w:proofErr w:type="spellStart"/>
      <w:r w:rsidRPr="00F51058">
        <w:t>Appointment</w:t>
      </w:r>
      <w:proofErr w:type="spellEnd"/>
      <w:r w:rsidRPr="00F51058">
        <w:rPr>
          <w:szCs w:val="20"/>
        </w:rPr>
        <w:t>, </w:t>
      </w:r>
      <w:proofErr w:type="spellStart"/>
      <w:r w:rsidRPr="00F51058">
        <w:t>PartsOrder</w:t>
      </w:r>
      <w:proofErr w:type="spellEnd"/>
      <w:r w:rsidRPr="00F51058">
        <w:rPr>
          <w:szCs w:val="20"/>
        </w:rPr>
        <w:t>.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Обновление полей (например, </w:t>
      </w:r>
      <w:proofErr w:type="spellStart"/>
      <w:r w:rsidRPr="00F51058">
        <w:t>status</w:t>
      </w:r>
      <w:proofErr w:type="spellEnd"/>
      <w:r w:rsidRPr="00F51058">
        <w:rPr>
          <w:szCs w:val="20"/>
        </w:rPr>
        <w:t> в </w:t>
      </w:r>
      <w:proofErr w:type="spellStart"/>
      <w:r w:rsidRPr="00F51058">
        <w:t>Appointment</w:t>
      </w:r>
      <w:proofErr w:type="spellEnd"/>
      <w:r w:rsidRPr="00F51058">
        <w:rPr>
          <w:szCs w:val="20"/>
        </w:rPr>
        <w:t>).</w:t>
      </w:r>
    </w:p>
    <w:p w:rsidR="00F51058" w:rsidRPr="00F51058" w:rsidRDefault="00F51058" w:rsidP="00F51058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rPr>
          <w:szCs w:val="20"/>
        </w:rPr>
      </w:pPr>
      <w:r w:rsidRPr="00F51058">
        <w:rPr>
          <w:szCs w:val="20"/>
        </w:rPr>
        <w:t>Визуальные изменения в пользовательском интерфейсе: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Отображение нового заказа в личном кабинете клиента.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Обновление статуса заказа в реальном времени.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Появление новой заявки на запчасти в панели управления менеджера.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Обновление календаря/расписания (занятые слоты).</w:t>
      </w:r>
    </w:p>
    <w:p w:rsidR="00F51058" w:rsidRPr="00F51058" w:rsidRDefault="00F51058" w:rsidP="00F51058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rPr>
          <w:szCs w:val="20"/>
        </w:rPr>
      </w:pPr>
      <w:proofErr w:type="spellStart"/>
      <w:r w:rsidRPr="00F51058">
        <w:rPr>
          <w:szCs w:val="20"/>
        </w:rPr>
        <w:t>Логи</w:t>
      </w:r>
      <w:proofErr w:type="spellEnd"/>
      <w:r w:rsidRPr="00F51058">
        <w:rPr>
          <w:szCs w:val="20"/>
        </w:rPr>
        <w:t xml:space="preserve"> приложения:</w:t>
      </w:r>
    </w:p>
    <w:p w:rsidR="00F51058" w:rsidRPr="00F51058" w:rsidRDefault="00F51058" w:rsidP="00F51058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Записи о попытках входа, создания заказов, изменения статусов для отладки и аудита.</w:t>
      </w:r>
    </w:p>
    <w:p w:rsidR="00F51058" w:rsidRDefault="00F51058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Default="006B0BC6" w:rsidP="005F5ACF"/>
    <w:p w:rsidR="006B0BC6" w:rsidRPr="009C1C54" w:rsidRDefault="006B0BC6" w:rsidP="005F5ACF"/>
    <w:p w:rsidR="007D2603" w:rsidRDefault="007D2603" w:rsidP="007D2603">
      <w:pPr>
        <w:pStyle w:val="1"/>
      </w:pPr>
      <w:bookmarkStart w:id="7" w:name="_Toc213253506"/>
      <w:r>
        <w:lastRenderedPageBreak/>
        <w:t>Среда тестирования</w:t>
      </w:r>
      <w:bookmarkEnd w:id="7"/>
    </w:p>
    <w:p w:rsidR="00F51058" w:rsidRPr="00F51058" w:rsidRDefault="00F51058" w:rsidP="00F51058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rPr>
          <w:szCs w:val="20"/>
        </w:rPr>
      </w:pPr>
      <w:r w:rsidRPr="00F51058">
        <w:rPr>
          <w:szCs w:val="20"/>
        </w:rPr>
        <w:t>Аппаратное обеспечение: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Стандартные ПК/ноутбуки разработчиков.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Мобильные устройства (смартфоны, планшеты) для тестирования адаптивности клиентского интерфейса.</w:t>
      </w:r>
    </w:p>
    <w:p w:rsidR="00F51058" w:rsidRPr="00F51058" w:rsidRDefault="00F51058" w:rsidP="00F51058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rPr>
          <w:szCs w:val="20"/>
        </w:rPr>
      </w:pPr>
      <w:r w:rsidRPr="00F51058">
        <w:rPr>
          <w:szCs w:val="20"/>
        </w:rPr>
        <w:t>Программное окружение: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Операционная система: </w:t>
      </w:r>
      <w:proofErr w:type="spellStart"/>
      <w:r w:rsidRPr="00F51058">
        <w:rPr>
          <w:szCs w:val="20"/>
        </w:rPr>
        <w:t>Windows</w:t>
      </w:r>
      <w:proofErr w:type="spellEnd"/>
      <w:r w:rsidRPr="00F51058">
        <w:rPr>
          <w:szCs w:val="20"/>
        </w:rPr>
        <w:t xml:space="preserve"> 10/11, </w:t>
      </w:r>
      <w:proofErr w:type="spellStart"/>
      <w:r w:rsidRPr="00F51058">
        <w:rPr>
          <w:szCs w:val="20"/>
        </w:rPr>
        <w:t>macOS</w:t>
      </w:r>
      <w:proofErr w:type="spellEnd"/>
      <w:r w:rsidRPr="00F51058">
        <w:rPr>
          <w:szCs w:val="20"/>
        </w:rPr>
        <w:t xml:space="preserve"> последних версий, </w:t>
      </w:r>
      <w:proofErr w:type="spellStart"/>
      <w:r w:rsidRPr="00F51058">
        <w:rPr>
          <w:szCs w:val="20"/>
        </w:rPr>
        <w:t>Linux</w:t>
      </w:r>
      <w:proofErr w:type="spellEnd"/>
      <w:r w:rsidRPr="00F51058">
        <w:rPr>
          <w:szCs w:val="20"/>
        </w:rPr>
        <w:t xml:space="preserve"> (</w:t>
      </w:r>
      <w:proofErr w:type="spellStart"/>
      <w:r w:rsidRPr="00F51058">
        <w:rPr>
          <w:szCs w:val="20"/>
        </w:rPr>
        <w:t>Ubuntu</w:t>
      </w:r>
      <w:proofErr w:type="spellEnd"/>
      <w:r w:rsidRPr="00F51058">
        <w:rPr>
          <w:szCs w:val="20"/>
        </w:rPr>
        <w:t xml:space="preserve"> 20.04+).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Браузеры: </w:t>
      </w:r>
      <w:r>
        <w:rPr>
          <w:szCs w:val="20"/>
        </w:rPr>
        <w:t>п</w:t>
      </w:r>
      <w:r w:rsidRPr="00F51058">
        <w:rPr>
          <w:szCs w:val="20"/>
        </w:rPr>
        <w:t xml:space="preserve">оследние версии </w:t>
      </w:r>
      <w:proofErr w:type="spellStart"/>
      <w:r w:rsidRPr="00F51058">
        <w:rPr>
          <w:szCs w:val="20"/>
        </w:rPr>
        <w:t>Google</w:t>
      </w:r>
      <w:proofErr w:type="spellEnd"/>
      <w:r w:rsidRPr="00F51058">
        <w:rPr>
          <w:szCs w:val="20"/>
        </w:rPr>
        <w:t xml:space="preserve"> </w:t>
      </w:r>
      <w:proofErr w:type="spellStart"/>
      <w:r w:rsidRPr="00F51058">
        <w:rPr>
          <w:szCs w:val="20"/>
        </w:rPr>
        <w:t>Chrome</w:t>
      </w:r>
      <w:proofErr w:type="spellEnd"/>
      <w:r w:rsidRPr="00F51058">
        <w:rPr>
          <w:szCs w:val="20"/>
        </w:rPr>
        <w:t xml:space="preserve">, </w:t>
      </w:r>
      <w:proofErr w:type="spellStart"/>
      <w:r w:rsidRPr="00F51058">
        <w:rPr>
          <w:szCs w:val="20"/>
        </w:rPr>
        <w:t>Mozilla</w:t>
      </w:r>
      <w:proofErr w:type="spellEnd"/>
      <w:r w:rsidRPr="00F51058">
        <w:rPr>
          <w:szCs w:val="20"/>
        </w:rPr>
        <w:t xml:space="preserve"> </w:t>
      </w:r>
      <w:proofErr w:type="spellStart"/>
      <w:r w:rsidRPr="00F51058">
        <w:rPr>
          <w:szCs w:val="20"/>
        </w:rPr>
        <w:t>Firefox</w:t>
      </w:r>
      <w:proofErr w:type="spellEnd"/>
      <w:r w:rsidRPr="00F51058">
        <w:rPr>
          <w:szCs w:val="20"/>
        </w:rPr>
        <w:t xml:space="preserve">, </w:t>
      </w:r>
      <w:proofErr w:type="spellStart"/>
      <w:r w:rsidRPr="00F51058">
        <w:rPr>
          <w:szCs w:val="20"/>
        </w:rPr>
        <w:t>Apple</w:t>
      </w:r>
      <w:proofErr w:type="spellEnd"/>
      <w:r w:rsidRPr="00F51058">
        <w:rPr>
          <w:szCs w:val="20"/>
        </w:rPr>
        <w:t xml:space="preserve"> </w:t>
      </w:r>
      <w:proofErr w:type="spellStart"/>
      <w:r w:rsidRPr="00F51058">
        <w:rPr>
          <w:szCs w:val="20"/>
        </w:rPr>
        <w:t>Safari</w:t>
      </w:r>
      <w:proofErr w:type="spellEnd"/>
      <w:r w:rsidRPr="00F51058">
        <w:rPr>
          <w:szCs w:val="20"/>
        </w:rPr>
        <w:t xml:space="preserve">, </w:t>
      </w:r>
      <w:proofErr w:type="spellStart"/>
      <w:r w:rsidRPr="00F51058">
        <w:rPr>
          <w:szCs w:val="20"/>
        </w:rPr>
        <w:t>Microsoft</w:t>
      </w:r>
      <w:proofErr w:type="spellEnd"/>
      <w:r w:rsidRPr="00F51058">
        <w:rPr>
          <w:szCs w:val="20"/>
        </w:rPr>
        <w:t xml:space="preserve"> </w:t>
      </w:r>
      <w:proofErr w:type="spellStart"/>
      <w:r w:rsidRPr="00F51058">
        <w:rPr>
          <w:szCs w:val="20"/>
        </w:rPr>
        <w:t>Edge</w:t>
      </w:r>
      <w:proofErr w:type="spellEnd"/>
      <w:r w:rsidRPr="00F51058">
        <w:rPr>
          <w:szCs w:val="20"/>
        </w:rPr>
        <w:t>.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Веб-сервер: </w:t>
      </w:r>
      <w:proofErr w:type="spellStart"/>
      <w:r>
        <w:rPr>
          <w:szCs w:val="20"/>
        </w:rPr>
        <w:t>р</w:t>
      </w:r>
      <w:r w:rsidRPr="00F51058">
        <w:rPr>
          <w:szCs w:val="20"/>
        </w:rPr>
        <w:t>азработческий</w:t>
      </w:r>
      <w:proofErr w:type="spellEnd"/>
      <w:r w:rsidRPr="00F51058">
        <w:rPr>
          <w:szCs w:val="20"/>
        </w:rPr>
        <w:t xml:space="preserve"> сервер </w:t>
      </w:r>
      <w:proofErr w:type="spellStart"/>
      <w:r w:rsidRPr="00F51058">
        <w:rPr>
          <w:szCs w:val="20"/>
        </w:rPr>
        <w:t>Django</w:t>
      </w:r>
      <w:proofErr w:type="spellEnd"/>
      <w:r w:rsidRPr="00F51058">
        <w:rPr>
          <w:szCs w:val="20"/>
        </w:rPr>
        <w:t xml:space="preserve"> (</w:t>
      </w:r>
      <w:r w:rsidRPr="00F51058">
        <w:t xml:space="preserve">manage.py </w:t>
      </w:r>
      <w:proofErr w:type="spellStart"/>
      <w:r w:rsidRPr="00F51058">
        <w:t>runserver</w:t>
      </w:r>
      <w:proofErr w:type="spellEnd"/>
      <w:r w:rsidRPr="00F51058">
        <w:rPr>
          <w:szCs w:val="20"/>
        </w:rPr>
        <w:t xml:space="preserve">), либо производственный сервер (например, </w:t>
      </w:r>
      <w:proofErr w:type="spellStart"/>
      <w:r w:rsidRPr="00F51058">
        <w:rPr>
          <w:szCs w:val="20"/>
        </w:rPr>
        <w:t>Gunicorn</w:t>
      </w:r>
      <w:proofErr w:type="spellEnd"/>
      <w:r w:rsidRPr="00F51058">
        <w:rPr>
          <w:szCs w:val="20"/>
        </w:rPr>
        <w:t>).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База данных: </w:t>
      </w:r>
      <w:proofErr w:type="spellStart"/>
      <w:r w:rsidRPr="00F51058">
        <w:rPr>
          <w:szCs w:val="20"/>
        </w:rPr>
        <w:t>SQLite</w:t>
      </w:r>
      <w:proofErr w:type="spellEnd"/>
      <w:r w:rsidRPr="00F51058">
        <w:rPr>
          <w:szCs w:val="20"/>
        </w:rPr>
        <w:t xml:space="preserve"> (для разработки и начального тестирования), </w:t>
      </w:r>
      <w:proofErr w:type="spellStart"/>
      <w:r w:rsidRPr="00F51058">
        <w:rPr>
          <w:szCs w:val="20"/>
        </w:rPr>
        <w:t>PostgreSQL</w:t>
      </w:r>
      <w:proofErr w:type="spellEnd"/>
      <w:r w:rsidRPr="00F51058">
        <w:rPr>
          <w:szCs w:val="20"/>
        </w:rPr>
        <w:t xml:space="preserve"> (для тестирования в </w:t>
      </w:r>
      <w:proofErr w:type="spellStart"/>
      <w:r w:rsidRPr="00F51058">
        <w:rPr>
          <w:szCs w:val="20"/>
        </w:rPr>
        <w:t>продакшн</w:t>
      </w:r>
      <w:proofErr w:type="spellEnd"/>
      <w:r w:rsidRPr="00F51058">
        <w:rPr>
          <w:szCs w:val="20"/>
        </w:rPr>
        <w:t>-подобной среде).</w:t>
      </w:r>
    </w:p>
    <w:p w:rsidR="00F51058" w:rsidRPr="00F51058" w:rsidRDefault="00F51058" w:rsidP="00F51058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rPr>
          <w:szCs w:val="20"/>
        </w:rPr>
      </w:pPr>
      <w:r w:rsidRPr="00F51058">
        <w:rPr>
          <w:szCs w:val="20"/>
        </w:rPr>
        <w:t>Инструменты тестирования: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Ручное тестирование: </w:t>
      </w:r>
      <w:r>
        <w:rPr>
          <w:szCs w:val="20"/>
        </w:rPr>
        <w:t>п</w:t>
      </w:r>
      <w:r w:rsidRPr="00F51058">
        <w:rPr>
          <w:szCs w:val="20"/>
        </w:rPr>
        <w:t>роверка сценариев использования непосредственно в браузере.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Автоматизация тестов: </w:t>
      </w:r>
      <w:r>
        <w:rPr>
          <w:szCs w:val="20"/>
        </w:rPr>
        <w:t>н</w:t>
      </w:r>
      <w:r w:rsidRPr="00F51058">
        <w:rPr>
          <w:szCs w:val="20"/>
        </w:rPr>
        <w:t xml:space="preserve">аписание </w:t>
      </w:r>
      <w:proofErr w:type="spellStart"/>
      <w:r w:rsidRPr="00F51058">
        <w:rPr>
          <w:szCs w:val="20"/>
        </w:rPr>
        <w:t>unit</w:t>
      </w:r>
      <w:proofErr w:type="spellEnd"/>
      <w:r w:rsidRPr="00F51058">
        <w:rPr>
          <w:szCs w:val="20"/>
        </w:rPr>
        <w:t>-тестов и интеграционных тестов с использованием </w:t>
      </w:r>
      <w:proofErr w:type="spellStart"/>
      <w:r w:rsidRPr="00F51058">
        <w:t>pytest</w:t>
      </w:r>
      <w:proofErr w:type="spellEnd"/>
      <w:r w:rsidRPr="00F51058">
        <w:rPr>
          <w:szCs w:val="20"/>
        </w:rPr>
        <w:t> и </w:t>
      </w:r>
      <w:proofErr w:type="spellStart"/>
      <w:r w:rsidRPr="00F51058">
        <w:t>Django</w:t>
      </w:r>
      <w:proofErr w:type="spellEnd"/>
      <w:r w:rsidRPr="00F51058">
        <w:t xml:space="preserve"> </w:t>
      </w:r>
      <w:proofErr w:type="spellStart"/>
      <w:r w:rsidRPr="00F51058">
        <w:t>Test</w:t>
      </w:r>
      <w:proofErr w:type="spellEnd"/>
      <w:r w:rsidRPr="00F51058">
        <w:t xml:space="preserve"> </w:t>
      </w:r>
      <w:proofErr w:type="spellStart"/>
      <w:r w:rsidRPr="00F51058">
        <w:t>Case</w:t>
      </w:r>
      <w:proofErr w:type="spellEnd"/>
      <w:r w:rsidRPr="00F51058">
        <w:rPr>
          <w:szCs w:val="20"/>
        </w:rPr>
        <w:t>.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>Тестирование API: </w:t>
      </w:r>
      <w:r>
        <w:rPr>
          <w:szCs w:val="20"/>
        </w:rPr>
        <w:t>и</w:t>
      </w:r>
      <w:r w:rsidRPr="00F51058">
        <w:rPr>
          <w:szCs w:val="20"/>
        </w:rPr>
        <w:t xml:space="preserve">нструменты </w:t>
      </w:r>
      <w:proofErr w:type="spellStart"/>
      <w:r w:rsidRPr="00F51058">
        <w:rPr>
          <w:szCs w:val="20"/>
        </w:rPr>
        <w:t>Postman</w:t>
      </w:r>
      <w:proofErr w:type="spellEnd"/>
      <w:r w:rsidRPr="00F51058">
        <w:rPr>
          <w:szCs w:val="20"/>
        </w:rPr>
        <w:t xml:space="preserve"> или </w:t>
      </w:r>
      <w:proofErr w:type="spellStart"/>
      <w:r w:rsidRPr="00F51058">
        <w:rPr>
          <w:szCs w:val="20"/>
        </w:rPr>
        <w:t>Insomnia</w:t>
      </w:r>
      <w:proofErr w:type="spellEnd"/>
      <w:r w:rsidRPr="00F51058">
        <w:rPr>
          <w:szCs w:val="20"/>
        </w:rPr>
        <w:t xml:space="preserve"> для проверки работы REST </w:t>
      </w:r>
      <w:proofErr w:type="spellStart"/>
      <w:r w:rsidRPr="00F51058">
        <w:rPr>
          <w:szCs w:val="20"/>
        </w:rPr>
        <w:t>эндпоинтов</w:t>
      </w:r>
      <w:proofErr w:type="spellEnd"/>
      <w:r w:rsidRPr="00F51058">
        <w:rPr>
          <w:szCs w:val="20"/>
        </w:rPr>
        <w:t>.</w:t>
      </w:r>
    </w:p>
    <w:p w:rsidR="00F51058" w:rsidRPr="00F51058" w:rsidRDefault="00F51058" w:rsidP="00F51058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rPr>
          <w:szCs w:val="20"/>
        </w:rPr>
      </w:pPr>
      <w:r w:rsidRPr="00F51058">
        <w:rPr>
          <w:szCs w:val="20"/>
        </w:rPr>
        <w:t>Тестовое развертывание:</w:t>
      </w:r>
    </w:p>
    <w:p w:rsidR="00F51058" w:rsidRPr="00F51058" w:rsidRDefault="00F51058" w:rsidP="00F51058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szCs w:val="20"/>
        </w:rPr>
      </w:pPr>
      <w:r w:rsidRPr="00F51058">
        <w:rPr>
          <w:szCs w:val="20"/>
        </w:rPr>
        <w:t xml:space="preserve">Система развернута на облачном хостинге (например, </w:t>
      </w:r>
      <w:proofErr w:type="spellStart"/>
      <w:r w:rsidRPr="00F51058">
        <w:rPr>
          <w:szCs w:val="20"/>
        </w:rPr>
        <w:t>PythonAnywhere</w:t>
      </w:r>
      <w:proofErr w:type="spellEnd"/>
      <w:r w:rsidRPr="00F51058">
        <w:rPr>
          <w:szCs w:val="20"/>
        </w:rPr>
        <w:t xml:space="preserve">, </w:t>
      </w:r>
      <w:proofErr w:type="spellStart"/>
      <w:r w:rsidRPr="00F51058">
        <w:rPr>
          <w:szCs w:val="20"/>
        </w:rPr>
        <w:t>Heroku</w:t>
      </w:r>
      <w:proofErr w:type="spellEnd"/>
      <w:r w:rsidRPr="00F51058">
        <w:rPr>
          <w:szCs w:val="20"/>
        </w:rPr>
        <w:t>) в демонстрационных целях, что также используется как тестовая среда.</w:t>
      </w:r>
    </w:p>
    <w:p w:rsidR="00F51058" w:rsidRPr="00DA44E8" w:rsidRDefault="00F51058" w:rsidP="007D2603"/>
    <w:p w:rsidR="007D2603" w:rsidRDefault="007D2603" w:rsidP="007D2603">
      <w:pPr>
        <w:pStyle w:val="1"/>
      </w:pPr>
      <w:bookmarkStart w:id="8" w:name="_Toc213253507"/>
      <w:r>
        <w:t>Специальные требования</w:t>
      </w:r>
      <w:bookmarkEnd w:id="8"/>
    </w:p>
    <w:p w:rsidR="00DF58CF" w:rsidRPr="00DF58CF" w:rsidRDefault="00DF58CF" w:rsidP="00DF58C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szCs w:val="20"/>
        </w:rPr>
      </w:pPr>
      <w:r w:rsidRPr="00DF58CF">
        <w:rPr>
          <w:szCs w:val="20"/>
        </w:rPr>
        <w:t>Данные для тестирования: </w:t>
      </w:r>
      <w:r>
        <w:rPr>
          <w:szCs w:val="20"/>
        </w:rPr>
        <w:t>п</w:t>
      </w:r>
      <w:r w:rsidRPr="00DF58CF">
        <w:rPr>
          <w:szCs w:val="20"/>
        </w:rPr>
        <w:t>еред началом тестирования база данных должна быть заполнена тестовыми данными: как минимум один менеджер, несколько услуг, предопределенные рабочие часы сервисного центра.</w:t>
      </w:r>
    </w:p>
    <w:p w:rsidR="00DF58CF" w:rsidRPr="00DF58CF" w:rsidRDefault="00DF58CF" w:rsidP="00DF58C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szCs w:val="20"/>
        </w:rPr>
      </w:pPr>
      <w:r w:rsidRPr="00DF58CF">
        <w:rPr>
          <w:szCs w:val="20"/>
        </w:rPr>
        <w:t>Доступ к тестовым аккаунтам: </w:t>
      </w:r>
      <w:r>
        <w:rPr>
          <w:szCs w:val="20"/>
        </w:rPr>
        <w:t>д</w:t>
      </w:r>
      <w:r w:rsidRPr="00DF58CF">
        <w:rPr>
          <w:szCs w:val="20"/>
        </w:rPr>
        <w:t xml:space="preserve">олжны быть созданы и предоставлены </w:t>
      </w:r>
      <w:proofErr w:type="spellStart"/>
      <w:r w:rsidRPr="00DF58CF">
        <w:rPr>
          <w:szCs w:val="20"/>
        </w:rPr>
        <w:t>тестировщикам</w:t>
      </w:r>
      <w:proofErr w:type="spellEnd"/>
      <w:r w:rsidRPr="00DF58CF">
        <w:rPr>
          <w:szCs w:val="20"/>
        </w:rPr>
        <w:t xml:space="preserve"> как минимум две тестовые учетные записи: "Клиент" и "Менеджер".</w:t>
      </w:r>
    </w:p>
    <w:p w:rsidR="00DF58CF" w:rsidRPr="00DF58CF" w:rsidRDefault="00DF58CF" w:rsidP="00DF58C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szCs w:val="20"/>
        </w:rPr>
      </w:pPr>
      <w:r w:rsidRPr="00DF58CF">
        <w:rPr>
          <w:szCs w:val="20"/>
        </w:rPr>
        <w:t>Тестирование на разных устройствах: </w:t>
      </w:r>
      <w:r>
        <w:rPr>
          <w:szCs w:val="20"/>
        </w:rPr>
        <w:t>о</w:t>
      </w:r>
      <w:r w:rsidRPr="00DF58CF">
        <w:rPr>
          <w:szCs w:val="20"/>
        </w:rPr>
        <w:t>бязательно тестирование клиентского интерфейса на мобильных устройствах для проверки адаптивности.</w:t>
      </w:r>
    </w:p>
    <w:p w:rsidR="00DF58CF" w:rsidRPr="00DF58CF" w:rsidRDefault="00DF58CF" w:rsidP="00DF58C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szCs w:val="20"/>
        </w:rPr>
      </w:pPr>
      <w:r w:rsidRPr="00DF58CF">
        <w:rPr>
          <w:szCs w:val="20"/>
        </w:rPr>
        <w:t>Проверка безопасности: </w:t>
      </w:r>
      <w:r>
        <w:rPr>
          <w:szCs w:val="20"/>
        </w:rPr>
        <w:t>т</w:t>
      </w:r>
      <w:r w:rsidRPr="00DF58CF">
        <w:rPr>
          <w:szCs w:val="20"/>
        </w:rPr>
        <w:t xml:space="preserve">естирование должно включать проверки на уязвимости, такие как SQL-инъекции, XSS, CSRF (в рамках возможностей </w:t>
      </w:r>
      <w:proofErr w:type="spellStart"/>
      <w:r w:rsidRPr="00DF58CF">
        <w:rPr>
          <w:szCs w:val="20"/>
        </w:rPr>
        <w:t>фреймворков</w:t>
      </w:r>
      <w:proofErr w:type="spellEnd"/>
      <w:r w:rsidRPr="00DF58CF">
        <w:rPr>
          <w:szCs w:val="20"/>
        </w:rPr>
        <w:t xml:space="preserve"> </w:t>
      </w:r>
      <w:proofErr w:type="spellStart"/>
      <w:r w:rsidRPr="00DF58CF">
        <w:rPr>
          <w:szCs w:val="20"/>
        </w:rPr>
        <w:t>Django</w:t>
      </w:r>
      <w:proofErr w:type="spellEnd"/>
      <w:r w:rsidRPr="00DF58CF">
        <w:rPr>
          <w:szCs w:val="20"/>
        </w:rPr>
        <w:t xml:space="preserve"> и DRF).</w:t>
      </w:r>
    </w:p>
    <w:p w:rsidR="00DF58CF" w:rsidRDefault="00DF58CF" w:rsidP="00DF58C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 w:rsidRPr="00DF58CF">
        <w:rPr>
          <w:szCs w:val="20"/>
        </w:rPr>
        <w:t>Воспроизводимость</w:t>
      </w:r>
      <w:proofErr w:type="spellEnd"/>
      <w:r w:rsidRPr="00DF58CF">
        <w:rPr>
          <w:szCs w:val="20"/>
        </w:rPr>
        <w:t>: </w:t>
      </w:r>
      <w:r>
        <w:rPr>
          <w:szCs w:val="20"/>
        </w:rPr>
        <w:t>к</w:t>
      </w:r>
      <w:r w:rsidRPr="00DF58CF">
        <w:rPr>
          <w:szCs w:val="20"/>
        </w:rPr>
        <w:t xml:space="preserve">аждый тест-кейс должен быть воспроизводим. Для этого необходимо очищать или </w:t>
      </w:r>
      <w:proofErr w:type="spellStart"/>
      <w:r w:rsidRPr="00DF58CF">
        <w:rPr>
          <w:szCs w:val="20"/>
        </w:rPr>
        <w:t>переинициализировать</w:t>
      </w:r>
      <w:proofErr w:type="spellEnd"/>
      <w:r w:rsidRPr="00DF58CF">
        <w:rPr>
          <w:szCs w:val="20"/>
        </w:rPr>
        <w:t xml:space="preserve"> состояние базы данных перед каждым прогоном критических тестов (например, с помощью транзакций или </w:t>
      </w:r>
      <w:proofErr w:type="spellStart"/>
      <w:r w:rsidRPr="00DF58CF">
        <w:rPr>
          <w:szCs w:val="20"/>
        </w:rPr>
        <w:t>фикстур</w:t>
      </w:r>
      <w:proofErr w:type="spellEnd"/>
      <w:r w:rsidRPr="00DF58CF">
        <w:rPr>
          <w:szCs w:val="20"/>
        </w:rPr>
        <w:t>).</w:t>
      </w:r>
    </w:p>
    <w:p w:rsidR="00DF58CF" w:rsidRPr="004D7C47" w:rsidRDefault="00DF58CF" w:rsidP="007D2603"/>
    <w:p w:rsidR="007D2603" w:rsidRPr="007D2603" w:rsidRDefault="007D2603" w:rsidP="007D2603">
      <w:pPr>
        <w:pStyle w:val="1"/>
      </w:pPr>
      <w:bookmarkStart w:id="9" w:name="_Toc213253508"/>
      <w:r>
        <w:lastRenderedPageBreak/>
        <w:t>Взаимозависимости</w:t>
      </w:r>
      <w:bookmarkEnd w:id="9"/>
    </w:p>
    <w:p w:rsidR="00DF58CF" w:rsidRPr="004F7302" w:rsidRDefault="004F7302" w:rsidP="004F7302">
      <w:pPr>
        <w:numPr>
          <w:ilvl w:val="0"/>
          <w:numId w:val="30"/>
        </w:numPr>
      </w:pPr>
      <w:r>
        <w:t>Базовые (фундаментальные) тесты</w:t>
      </w:r>
      <w:r>
        <w:rPr>
          <w:lang w:val="en-US"/>
        </w:rPr>
        <w:t>:</w:t>
      </w:r>
    </w:p>
    <w:p w:rsidR="004F7302" w:rsidRDefault="004F7302" w:rsidP="004F7302">
      <w:pPr>
        <w:numPr>
          <w:ilvl w:val="1"/>
          <w:numId w:val="30"/>
        </w:numPr>
        <w:jc w:val="left"/>
      </w:pPr>
      <w:r w:rsidRPr="004F7302">
        <w:rPr>
          <w:b/>
          <w:bCs/>
        </w:rPr>
        <w:t xml:space="preserve">Тест 1, свойство </w:t>
      </w:r>
      <w:r w:rsidRPr="004F7302">
        <w:rPr>
          <w:b/>
          <w:bCs/>
          <w:lang w:val="en-US"/>
        </w:rPr>
        <w:t>A</w:t>
      </w:r>
      <w:r w:rsidRPr="004F7302">
        <w:t xml:space="preserve"> (</w:t>
      </w:r>
      <w:r>
        <w:t>успешная аутентификация и навигация</w:t>
      </w:r>
      <w:r w:rsidRPr="004F7302">
        <w:t>)</w:t>
      </w:r>
      <w:r>
        <w:t xml:space="preserve"> является обязательным предварительным условием для всех последующих тестов, так как функциональность системы доступна только авторизированным пользователям.</w:t>
      </w:r>
    </w:p>
    <w:p w:rsidR="004F7302" w:rsidRPr="004F7302" w:rsidRDefault="004F7302" w:rsidP="004F7302">
      <w:pPr>
        <w:numPr>
          <w:ilvl w:val="0"/>
          <w:numId w:val="30"/>
        </w:numPr>
      </w:pPr>
      <w:r>
        <w:t>Зависимости по данным</w:t>
      </w:r>
      <w:r>
        <w:rPr>
          <w:lang w:val="en-US"/>
        </w:rPr>
        <w:t>:</w:t>
      </w:r>
    </w:p>
    <w:p w:rsidR="004F7302" w:rsidRPr="004F7302" w:rsidRDefault="004F7302" w:rsidP="004F7302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4F7302">
        <w:rPr>
          <w:b/>
          <w:bCs/>
          <w:szCs w:val="20"/>
        </w:rPr>
        <w:t xml:space="preserve">Тест 1, </w:t>
      </w:r>
      <w:r>
        <w:rPr>
          <w:b/>
          <w:bCs/>
          <w:szCs w:val="20"/>
        </w:rPr>
        <w:t>с</w:t>
      </w:r>
      <w:r w:rsidRPr="004F7302">
        <w:rPr>
          <w:b/>
          <w:bCs/>
          <w:szCs w:val="20"/>
        </w:rPr>
        <w:t xml:space="preserve">войство </w:t>
      </w:r>
      <w:r w:rsidR="006B0BC6">
        <w:rPr>
          <w:b/>
          <w:bCs/>
          <w:szCs w:val="20"/>
          <w:lang w:val="en-US"/>
        </w:rPr>
        <w:t>A</w:t>
      </w:r>
      <w:bookmarkStart w:id="10" w:name="_GoBack"/>
      <w:bookmarkEnd w:id="10"/>
      <w:r w:rsidRPr="004F7302">
        <w:rPr>
          <w:szCs w:val="20"/>
        </w:rPr>
        <w:t> (</w:t>
      </w:r>
      <w:r>
        <w:rPr>
          <w:szCs w:val="20"/>
        </w:rPr>
        <w:t>с</w:t>
      </w:r>
      <w:r w:rsidRPr="004F7302">
        <w:rPr>
          <w:szCs w:val="20"/>
        </w:rPr>
        <w:t>оздание и отображение заказов) должен выполняться перед </w:t>
      </w:r>
      <w:r w:rsidRPr="004F7302">
        <w:rPr>
          <w:b/>
          <w:bCs/>
          <w:szCs w:val="20"/>
        </w:rPr>
        <w:t>тестом 2, свойство А</w:t>
      </w:r>
      <w:r w:rsidRPr="004F7302">
        <w:rPr>
          <w:szCs w:val="20"/>
        </w:rPr>
        <w:t> (</w:t>
      </w:r>
      <w:r>
        <w:rPr>
          <w:szCs w:val="20"/>
        </w:rPr>
        <w:t>у</w:t>
      </w:r>
      <w:r w:rsidRPr="004F7302">
        <w:rPr>
          <w:szCs w:val="20"/>
        </w:rPr>
        <w:t>правление статусами заказов), так как для изменения статуса заказа необходим существующий заказ в системе.</w:t>
      </w:r>
    </w:p>
    <w:p w:rsidR="004F7302" w:rsidRDefault="004F7302" w:rsidP="004F7302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4F7302">
        <w:rPr>
          <w:b/>
          <w:bCs/>
          <w:szCs w:val="20"/>
        </w:rPr>
        <w:t>Тест 1, Свойство B</w:t>
      </w:r>
      <w:r w:rsidRPr="004F7302">
        <w:rPr>
          <w:szCs w:val="20"/>
        </w:rPr>
        <w:t> также является предварительным для </w:t>
      </w:r>
      <w:r>
        <w:rPr>
          <w:b/>
          <w:bCs/>
          <w:szCs w:val="20"/>
        </w:rPr>
        <w:t>т</w:t>
      </w:r>
      <w:r w:rsidRPr="004F7302">
        <w:rPr>
          <w:b/>
          <w:bCs/>
          <w:szCs w:val="20"/>
        </w:rPr>
        <w:t xml:space="preserve">еста 3, </w:t>
      </w:r>
      <w:r>
        <w:rPr>
          <w:b/>
          <w:bCs/>
          <w:szCs w:val="20"/>
        </w:rPr>
        <w:t>с</w:t>
      </w:r>
      <w:r w:rsidRPr="004F7302">
        <w:rPr>
          <w:b/>
          <w:bCs/>
          <w:szCs w:val="20"/>
        </w:rPr>
        <w:t>войство А</w:t>
      </w:r>
      <w:r w:rsidRPr="004F7302">
        <w:rPr>
          <w:szCs w:val="20"/>
        </w:rPr>
        <w:t> (</w:t>
      </w:r>
      <w:r>
        <w:rPr>
          <w:szCs w:val="20"/>
        </w:rPr>
        <w:t>с</w:t>
      </w:r>
      <w:r w:rsidRPr="004F7302">
        <w:rPr>
          <w:szCs w:val="20"/>
        </w:rPr>
        <w:t>вязь заказов и запчастей), поскольку заявка на запчасти должна быть привязана к существующему заказу.</w:t>
      </w:r>
    </w:p>
    <w:p w:rsidR="004F7302" w:rsidRPr="004F7302" w:rsidRDefault="004F7302" w:rsidP="004F7302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szCs w:val="20"/>
        </w:rPr>
      </w:pPr>
      <w:r>
        <w:rPr>
          <w:szCs w:val="20"/>
        </w:rPr>
        <w:t>Функциональные цепочки</w:t>
      </w:r>
      <w:r>
        <w:rPr>
          <w:szCs w:val="20"/>
          <w:lang w:val="en-US"/>
        </w:rPr>
        <w:t>:</w:t>
      </w:r>
    </w:p>
    <w:p w:rsidR="004F7302" w:rsidRDefault="004F7302" w:rsidP="004F7302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223130">
        <w:rPr>
          <w:b/>
          <w:bCs/>
          <w:szCs w:val="20"/>
        </w:rPr>
        <w:t>Тест 2, свойство А</w:t>
      </w:r>
      <w:r>
        <w:rPr>
          <w:szCs w:val="20"/>
        </w:rPr>
        <w:t xml:space="preserve"> -</w:t>
      </w:r>
      <w:r w:rsidRPr="004F7302">
        <w:rPr>
          <w:szCs w:val="20"/>
        </w:rPr>
        <w:t xml:space="preserve">&gt; </w:t>
      </w:r>
      <w:r w:rsidRPr="00223130">
        <w:rPr>
          <w:b/>
          <w:bCs/>
          <w:szCs w:val="20"/>
        </w:rPr>
        <w:t>тест 3, свойство В</w:t>
      </w:r>
      <w:r w:rsidRPr="004F7302">
        <w:rPr>
          <w:szCs w:val="20"/>
        </w:rPr>
        <w:t xml:space="preserve">: </w:t>
      </w:r>
      <w:r w:rsidR="00223130">
        <w:rPr>
          <w:szCs w:val="20"/>
        </w:rPr>
        <w:t>изменение статуса заказа менеджером непосредственно влияет на синхронизацию данных между модулями.</w:t>
      </w:r>
    </w:p>
    <w:p w:rsidR="00223130" w:rsidRDefault="00223130" w:rsidP="004F7302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>
        <w:rPr>
          <w:b/>
          <w:bCs/>
          <w:szCs w:val="20"/>
        </w:rPr>
        <w:t xml:space="preserve">Тест 2, свойство В </w:t>
      </w:r>
      <w:r w:rsidRPr="00223130">
        <w:rPr>
          <w:szCs w:val="20"/>
        </w:rPr>
        <w:t xml:space="preserve">-&gt; </w:t>
      </w:r>
      <w:r w:rsidRPr="00223130">
        <w:rPr>
          <w:b/>
          <w:bCs/>
          <w:szCs w:val="20"/>
        </w:rPr>
        <w:t>тест 1, свойство В</w:t>
      </w:r>
      <w:r w:rsidRPr="00223130">
        <w:rPr>
          <w:szCs w:val="20"/>
        </w:rPr>
        <w:t xml:space="preserve">: </w:t>
      </w:r>
      <w:r>
        <w:rPr>
          <w:szCs w:val="20"/>
        </w:rPr>
        <w:t>блокировка временных слотов менеджером влияет на доступность слотов для клиентской записи.</w:t>
      </w:r>
    </w:p>
    <w:p w:rsidR="00223130" w:rsidRPr="00223130" w:rsidRDefault="00223130" w:rsidP="00223130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szCs w:val="20"/>
        </w:rPr>
      </w:pPr>
      <w:r>
        <w:rPr>
          <w:szCs w:val="20"/>
        </w:rPr>
        <w:t>Рекомендуемый порядок выполнения</w:t>
      </w:r>
      <w:r>
        <w:rPr>
          <w:szCs w:val="20"/>
          <w:lang w:val="en-US"/>
        </w:rPr>
        <w:t>:</w:t>
      </w:r>
    </w:p>
    <w:p w:rsidR="00223130" w:rsidRDefault="00223130" w:rsidP="00223130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223130">
        <w:rPr>
          <w:b/>
          <w:bCs/>
          <w:szCs w:val="20"/>
        </w:rPr>
        <w:t>Тест 1, свойство А</w:t>
      </w:r>
      <w:r>
        <w:rPr>
          <w:szCs w:val="20"/>
        </w:rPr>
        <w:t xml:space="preserve"> (базовая аутентификация).</w:t>
      </w:r>
    </w:p>
    <w:p w:rsidR="00223130" w:rsidRDefault="00223130" w:rsidP="00223130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223130">
        <w:rPr>
          <w:b/>
          <w:bCs/>
          <w:szCs w:val="20"/>
        </w:rPr>
        <w:t>Тест 1, свойство В</w:t>
      </w:r>
      <w:r>
        <w:rPr>
          <w:szCs w:val="20"/>
        </w:rPr>
        <w:t xml:space="preserve"> (создание тестовых заказов).</w:t>
      </w:r>
    </w:p>
    <w:p w:rsidR="00223130" w:rsidRDefault="00223130" w:rsidP="00223130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223130">
        <w:rPr>
          <w:b/>
          <w:bCs/>
          <w:szCs w:val="20"/>
        </w:rPr>
        <w:t>Тест 2, свойство А</w:t>
      </w:r>
      <w:r>
        <w:rPr>
          <w:szCs w:val="20"/>
        </w:rPr>
        <w:t xml:space="preserve"> (проверка управления статусами).</w:t>
      </w:r>
    </w:p>
    <w:p w:rsidR="00223130" w:rsidRDefault="00223130" w:rsidP="00223130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223130">
        <w:rPr>
          <w:b/>
          <w:bCs/>
          <w:szCs w:val="20"/>
        </w:rPr>
        <w:t>Тест 2, свойство В</w:t>
      </w:r>
      <w:r>
        <w:rPr>
          <w:szCs w:val="20"/>
        </w:rPr>
        <w:t xml:space="preserve"> (тестирование работы с расписанием).</w:t>
      </w:r>
    </w:p>
    <w:p w:rsidR="00223130" w:rsidRDefault="00223130" w:rsidP="00223130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223130">
        <w:rPr>
          <w:b/>
          <w:bCs/>
          <w:szCs w:val="20"/>
        </w:rPr>
        <w:t>Тест 3, свойство А</w:t>
      </w:r>
      <w:r>
        <w:rPr>
          <w:szCs w:val="20"/>
        </w:rPr>
        <w:t xml:space="preserve"> (проверка связи заказов и запчастей).</w:t>
      </w:r>
    </w:p>
    <w:p w:rsidR="00223130" w:rsidRPr="004F7302" w:rsidRDefault="00223130" w:rsidP="00223130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szCs w:val="20"/>
        </w:rPr>
      </w:pPr>
      <w:r w:rsidRPr="00223130">
        <w:rPr>
          <w:b/>
          <w:bCs/>
          <w:szCs w:val="20"/>
        </w:rPr>
        <w:t>Тест 3, свойство В</w:t>
      </w:r>
      <w:r>
        <w:rPr>
          <w:szCs w:val="20"/>
        </w:rPr>
        <w:t xml:space="preserve"> (финальная проверка синхронизации данных).</w:t>
      </w:r>
    </w:p>
    <w:p w:rsidR="004F7302" w:rsidRPr="004F7302" w:rsidRDefault="004F7302" w:rsidP="004F7302">
      <w:pPr>
        <w:ind w:left="1440"/>
      </w:pPr>
    </w:p>
    <w:p w:rsidR="002D0DE7" w:rsidRPr="002D0DE7" w:rsidRDefault="007D2603" w:rsidP="002D0DE7">
      <w:pPr>
        <w:pStyle w:val="1"/>
      </w:pPr>
      <w:bookmarkStart w:id="11" w:name="_Toc213253509"/>
      <w:r>
        <w:t>Тесты</w:t>
      </w:r>
      <w:bookmarkEnd w:id="11"/>
    </w:p>
    <w:p w:rsidR="002D41A0" w:rsidRDefault="007D2603" w:rsidP="007D2603">
      <w:pPr>
        <w:pStyle w:val="2"/>
      </w:pPr>
      <w:bookmarkStart w:id="12" w:name="_Toc213253510"/>
      <w:r>
        <w:t>Тест</w:t>
      </w:r>
      <w:r w:rsidR="002D41A0" w:rsidRPr="00164506">
        <w:t xml:space="preserve"> 1</w:t>
      </w:r>
      <w:bookmarkEnd w:id="5"/>
      <w:r w:rsidR="00223130">
        <w:rPr>
          <w:lang w:val="en-US"/>
        </w:rPr>
        <w:t xml:space="preserve">: </w:t>
      </w:r>
      <w:r w:rsidR="00223130">
        <w:t>функциональность клиентского модуля</w:t>
      </w:r>
      <w:bookmarkEnd w:id="12"/>
    </w:p>
    <w:p w:rsidR="002D0DE7" w:rsidRPr="00223130" w:rsidRDefault="002D0DE7" w:rsidP="002D0DE7">
      <w:pPr>
        <w:pStyle w:val="3"/>
      </w:pPr>
      <w:bookmarkStart w:id="13" w:name="_Toc143454650"/>
      <w:bookmarkStart w:id="14" w:name="_Toc213253511"/>
      <w:r>
        <w:t>Свойство</w:t>
      </w:r>
      <w:r w:rsidR="007D2603">
        <w:t xml:space="preserve"> </w:t>
      </w:r>
      <w:r w:rsidR="002D41A0">
        <w:rPr>
          <w:lang w:val="en-US"/>
        </w:rPr>
        <w:t>A</w:t>
      </w:r>
      <w:bookmarkEnd w:id="13"/>
      <w:r w:rsidR="00223130" w:rsidRPr="00223130">
        <w:t xml:space="preserve">: </w:t>
      </w:r>
      <w:r w:rsidR="00223130">
        <w:t>успешная аутентификация и навигация</w:t>
      </w:r>
      <w:bookmarkEnd w:id="14"/>
    </w:p>
    <w:p w:rsidR="00223130" w:rsidRPr="00925900" w:rsidRDefault="007D2603" w:rsidP="00223130">
      <w:pPr>
        <w:pStyle w:val="4"/>
      </w:pPr>
      <w:r w:rsidRPr="00925900">
        <w:t>Ожидаемое поведение</w:t>
      </w:r>
      <w:r w:rsidR="00223130" w:rsidRPr="00925900">
        <w:rPr>
          <w:lang w:val="en-US"/>
        </w:rPr>
        <w:t>:</w:t>
      </w:r>
    </w:p>
    <w:p w:rsidR="00223130" w:rsidRDefault="00223130" w:rsidP="00223130">
      <w:pPr>
        <w:numPr>
          <w:ilvl w:val="0"/>
          <w:numId w:val="32"/>
        </w:numPr>
        <w:ind w:left="851" w:firstLine="283"/>
      </w:pPr>
      <w:r>
        <w:t xml:space="preserve">Клиент вводит корректные </w:t>
      </w:r>
      <w:r>
        <w:rPr>
          <w:lang w:val="en-US"/>
        </w:rPr>
        <w:t>email</w:t>
      </w:r>
      <w:r w:rsidRPr="00223130">
        <w:t xml:space="preserve"> </w:t>
      </w:r>
      <w:r>
        <w:t>и пароль.</w:t>
      </w:r>
    </w:p>
    <w:p w:rsidR="00223130" w:rsidRDefault="00223130" w:rsidP="00223130">
      <w:pPr>
        <w:numPr>
          <w:ilvl w:val="0"/>
          <w:numId w:val="32"/>
        </w:numPr>
        <w:ind w:left="851" w:firstLine="283"/>
      </w:pPr>
      <w:r>
        <w:t>Система выполняет аутентификацию</w:t>
      </w:r>
      <w:r w:rsidR="00925900">
        <w:t>.</w:t>
      </w:r>
    </w:p>
    <w:p w:rsidR="00223130" w:rsidRDefault="00223130" w:rsidP="00223130">
      <w:pPr>
        <w:numPr>
          <w:ilvl w:val="0"/>
          <w:numId w:val="32"/>
        </w:numPr>
        <w:ind w:left="851" w:firstLine="283"/>
      </w:pPr>
      <w:r>
        <w:t>Происходит перенаправление в личный кабинет</w:t>
      </w:r>
      <w:r w:rsidR="00925900">
        <w:t>.</w:t>
      </w:r>
    </w:p>
    <w:p w:rsidR="00223130" w:rsidRPr="00223130" w:rsidRDefault="00223130" w:rsidP="00223130">
      <w:pPr>
        <w:numPr>
          <w:ilvl w:val="0"/>
          <w:numId w:val="32"/>
        </w:numPr>
        <w:ind w:left="851" w:firstLine="283"/>
      </w:pPr>
      <w:r>
        <w:t>Отображаются основные элементы интерфейса</w:t>
      </w:r>
      <w:r w:rsidR="00925900">
        <w:t>.</w:t>
      </w:r>
    </w:p>
    <w:p w:rsidR="007D2603" w:rsidRDefault="007D2603" w:rsidP="007D2603">
      <w:pPr>
        <w:pStyle w:val="4"/>
        <w:rPr>
          <w:lang w:val="en-US"/>
        </w:rPr>
      </w:pPr>
      <w:r>
        <w:t>Ожидаемая производительность</w:t>
      </w:r>
      <w:r w:rsidR="00223130">
        <w:rPr>
          <w:lang w:val="en-US"/>
        </w:rPr>
        <w:t xml:space="preserve">: </w:t>
      </w:r>
    </w:p>
    <w:p w:rsidR="00223130" w:rsidRDefault="00925900" w:rsidP="00223130">
      <w:pPr>
        <w:numPr>
          <w:ilvl w:val="0"/>
          <w:numId w:val="33"/>
        </w:numPr>
        <w:ind w:firstLine="414"/>
      </w:pPr>
      <w:r>
        <w:t>Время аутентификации не превышает 2-х секунд.</w:t>
      </w:r>
    </w:p>
    <w:p w:rsidR="00925900" w:rsidRPr="00925900" w:rsidRDefault="00925900" w:rsidP="00223130">
      <w:pPr>
        <w:numPr>
          <w:ilvl w:val="0"/>
          <w:numId w:val="33"/>
        </w:numPr>
        <w:ind w:firstLine="414"/>
      </w:pPr>
      <w:r>
        <w:lastRenderedPageBreak/>
        <w:t>Загрузка личного кабинета занимает до 3-х секунд.</w:t>
      </w:r>
    </w:p>
    <w:p w:rsidR="007D2603" w:rsidRDefault="007D2603" w:rsidP="007D2603">
      <w:pPr>
        <w:pStyle w:val="4"/>
        <w:rPr>
          <w:lang w:val="en-US"/>
        </w:rPr>
      </w:pPr>
      <w:r>
        <w:t>Ожидаемая достоверность</w:t>
      </w:r>
      <w:r w:rsidR="00925900">
        <w:rPr>
          <w:lang w:val="en-US"/>
        </w:rPr>
        <w:t>:</w:t>
      </w:r>
    </w:p>
    <w:p w:rsidR="00925900" w:rsidRDefault="00925900" w:rsidP="00925900">
      <w:pPr>
        <w:numPr>
          <w:ilvl w:val="0"/>
          <w:numId w:val="34"/>
        </w:numPr>
        <w:ind w:firstLine="414"/>
      </w:pPr>
      <w:r>
        <w:t>После аутентификации устанавливается валидная сессия.</w:t>
      </w:r>
    </w:p>
    <w:p w:rsidR="00925900" w:rsidRPr="00925900" w:rsidRDefault="00925900" w:rsidP="00925900">
      <w:pPr>
        <w:numPr>
          <w:ilvl w:val="0"/>
          <w:numId w:val="34"/>
        </w:numPr>
        <w:ind w:firstLine="414"/>
      </w:pPr>
      <w:r>
        <w:t>В интерфейсе отображаются только разрешенные для клиента функции.</w:t>
      </w:r>
    </w:p>
    <w:p w:rsidR="007D2603" w:rsidRDefault="007D2603" w:rsidP="007D2603">
      <w:pPr>
        <w:pStyle w:val="4"/>
        <w:rPr>
          <w:lang w:val="en-US"/>
        </w:rPr>
      </w:pPr>
      <w:r>
        <w:t>Замечания</w:t>
      </w:r>
      <w:r w:rsidR="00925900">
        <w:rPr>
          <w:lang w:val="en-US"/>
        </w:rPr>
        <w:t xml:space="preserve">: </w:t>
      </w:r>
    </w:p>
    <w:p w:rsidR="00925900" w:rsidRPr="00925900" w:rsidRDefault="00925900" w:rsidP="00925900">
      <w:pPr>
        <w:numPr>
          <w:ilvl w:val="0"/>
          <w:numId w:val="35"/>
        </w:numPr>
        <w:ind w:hanging="12"/>
      </w:pPr>
      <w:r>
        <w:t>Тестировать с корректными и некорректными учетными данными.</w:t>
      </w:r>
    </w:p>
    <w:p w:rsidR="007D2603" w:rsidRPr="00925900" w:rsidRDefault="002D0DE7" w:rsidP="007D2603">
      <w:pPr>
        <w:pStyle w:val="3"/>
      </w:pPr>
      <w:bookmarkStart w:id="15" w:name="_Toc143454651"/>
      <w:bookmarkStart w:id="16" w:name="_Toc213253512"/>
      <w:r>
        <w:t xml:space="preserve">Свойство </w:t>
      </w:r>
      <w:r w:rsidR="002D41A0">
        <w:rPr>
          <w:lang w:val="en-US"/>
        </w:rPr>
        <w:t>B</w:t>
      </w:r>
      <w:bookmarkEnd w:id="15"/>
      <w:r w:rsidR="00925900" w:rsidRPr="00925900">
        <w:t xml:space="preserve">: </w:t>
      </w:r>
      <w:r w:rsidR="00925900">
        <w:t>создание и отображение заказов</w:t>
      </w:r>
      <w:bookmarkEnd w:id="16"/>
    </w:p>
    <w:p w:rsidR="00925900" w:rsidRPr="00925900" w:rsidRDefault="00925900" w:rsidP="00925900">
      <w:pPr>
        <w:pStyle w:val="4"/>
      </w:pPr>
      <w:r w:rsidRPr="00925900">
        <w:t>Ожидаемое поведение</w:t>
      </w:r>
      <w:r w:rsidRPr="00925900">
        <w:rPr>
          <w:lang w:val="en-US"/>
        </w:rPr>
        <w:t>:</w:t>
      </w:r>
    </w:p>
    <w:p w:rsidR="00925900" w:rsidRDefault="00925900" w:rsidP="00486CE0">
      <w:pPr>
        <w:numPr>
          <w:ilvl w:val="0"/>
          <w:numId w:val="32"/>
        </w:numPr>
        <w:ind w:left="851" w:firstLine="283"/>
      </w:pPr>
      <w:r>
        <w:t xml:space="preserve">Клиент выбирает услугу </w:t>
      </w:r>
      <w:r w:rsidR="00FC633D">
        <w:t>из каталога.</w:t>
      </w:r>
    </w:p>
    <w:p w:rsidR="00FC633D" w:rsidRDefault="00FC633D" w:rsidP="00486CE0">
      <w:pPr>
        <w:numPr>
          <w:ilvl w:val="0"/>
          <w:numId w:val="32"/>
        </w:numPr>
        <w:ind w:left="851" w:firstLine="283"/>
      </w:pPr>
      <w:r>
        <w:t>Выбирает доступный временной слот.</w:t>
      </w:r>
    </w:p>
    <w:p w:rsidR="00FC633D" w:rsidRDefault="00FC633D" w:rsidP="00486CE0">
      <w:pPr>
        <w:numPr>
          <w:ilvl w:val="0"/>
          <w:numId w:val="32"/>
        </w:numPr>
        <w:ind w:left="851" w:firstLine="283"/>
      </w:pPr>
      <w:r>
        <w:t>Подтверждает создание заказа.</w:t>
      </w:r>
    </w:p>
    <w:p w:rsidR="00FC633D" w:rsidRPr="00223130" w:rsidRDefault="00FC633D" w:rsidP="00486CE0">
      <w:pPr>
        <w:numPr>
          <w:ilvl w:val="0"/>
          <w:numId w:val="32"/>
        </w:numPr>
        <w:ind w:left="851" w:firstLine="283"/>
      </w:pPr>
      <w:r>
        <w:t>Новый заказ появляется в истории заказов.</w:t>
      </w:r>
    </w:p>
    <w:p w:rsidR="00925900" w:rsidRDefault="00925900" w:rsidP="00925900">
      <w:pPr>
        <w:pStyle w:val="4"/>
        <w:rPr>
          <w:lang w:val="en-US"/>
        </w:rPr>
      </w:pPr>
      <w:r>
        <w:t>Ожидаемая производительность</w:t>
      </w:r>
      <w:r>
        <w:rPr>
          <w:lang w:val="en-US"/>
        </w:rPr>
        <w:t xml:space="preserve">: </w:t>
      </w:r>
    </w:p>
    <w:p w:rsidR="00925900" w:rsidRDefault="00FC633D" w:rsidP="00925900">
      <w:pPr>
        <w:numPr>
          <w:ilvl w:val="0"/>
          <w:numId w:val="33"/>
        </w:numPr>
        <w:ind w:firstLine="414"/>
      </w:pPr>
      <w:r>
        <w:t>Создание заказа выполняется менее чем за 2 секунды.</w:t>
      </w:r>
    </w:p>
    <w:p w:rsidR="00925900" w:rsidRPr="00925900" w:rsidRDefault="00FC633D" w:rsidP="00925900">
      <w:pPr>
        <w:numPr>
          <w:ilvl w:val="0"/>
          <w:numId w:val="33"/>
        </w:numPr>
        <w:ind w:firstLine="414"/>
      </w:pPr>
      <w:r>
        <w:t>Обновление истории заказов происходит за 1 секунду или быстрее</w:t>
      </w:r>
      <w:r w:rsidR="00925900">
        <w:t>.</w:t>
      </w:r>
    </w:p>
    <w:p w:rsidR="00925900" w:rsidRDefault="00925900" w:rsidP="00925900">
      <w:pPr>
        <w:pStyle w:val="4"/>
        <w:rPr>
          <w:lang w:val="en-US"/>
        </w:rPr>
      </w:pPr>
      <w:r>
        <w:t>Ожидаемая достоверность</w:t>
      </w:r>
      <w:r>
        <w:rPr>
          <w:lang w:val="en-US"/>
        </w:rPr>
        <w:t>:</w:t>
      </w:r>
    </w:p>
    <w:p w:rsidR="00925900" w:rsidRDefault="00FC633D" w:rsidP="00925900">
      <w:pPr>
        <w:numPr>
          <w:ilvl w:val="0"/>
          <w:numId w:val="34"/>
        </w:numPr>
        <w:ind w:firstLine="414"/>
      </w:pPr>
      <w:r>
        <w:t>Данные заказа сохраняются в БД полностью и корректно</w:t>
      </w:r>
      <w:r w:rsidR="00925900">
        <w:t>.</w:t>
      </w:r>
    </w:p>
    <w:p w:rsidR="00925900" w:rsidRPr="00925900" w:rsidRDefault="00FC633D" w:rsidP="00925900">
      <w:pPr>
        <w:numPr>
          <w:ilvl w:val="0"/>
          <w:numId w:val="34"/>
        </w:numPr>
        <w:ind w:firstLine="414"/>
      </w:pPr>
      <w:r>
        <w:t xml:space="preserve">Статус заказа устанавливается как </w:t>
      </w:r>
      <w:r w:rsidRPr="00FC633D">
        <w:t>“</w:t>
      </w:r>
      <w:r>
        <w:t>В ожидании</w:t>
      </w:r>
      <w:r w:rsidRPr="00FC633D">
        <w:t>”</w:t>
      </w:r>
      <w:r w:rsidR="00925900">
        <w:t>.</w:t>
      </w:r>
    </w:p>
    <w:p w:rsidR="00925900" w:rsidRPr="00925900" w:rsidRDefault="00925900" w:rsidP="00925900">
      <w:pPr>
        <w:pStyle w:val="4"/>
      </w:pPr>
      <w:r>
        <w:t>Замечания</w:t>
      </w:r>
      <w:r w:rsidRPr="00925900">
        <w:t xml:space="preserve">: </w:t>
      </w:r>
    </w:p>
    <w:p w:rsidR="00925900" w:rsidRPr="00925900" w:rsidRDefault="00FC633D" w:rsidP="00925900">
      <w:pPr>
        <w:numPr>
          <w:ilvl w:val="0"/>
          <w:numId w:val="36"/>
        </w:numPr>
        <w:ind w:firstLine="414"/>
      </w:pPr>
      <w:r>
        <w:t>Проверить отображение заказа сразу после создания</w:t>
      </w:r>
      <w:r w:rsidR="00925900">
        <w:t>.</w:t>
      </w:r>
    </w:p>
    <w:p w:rsidR="002D41A0" w:rsidRPr="00A60E3F" w:rsidRDefault="007D2603" w:rsidP="007D2603">
      <w:pPr>
        <w:pStyle w:val="2"/>
      </w:pPr>
      <w:bookmarkStart w:id="17" w:name="_Toc143454653"/>
      <w:bookmarkStart w:id="18" w:name="_Toc213253513"/>
      <w:r>
        <w:t>Тест 2</w:t>
      </w:r>
      <w:bookmarkEnd w:id="17"/>
      <w:r w:rsidR="00FC633D">
        <w:rPr>
          <w:lang w:val="en-US"/>
        </w:rPr>
        <w:t xml:space="preserve">: </w:t>
      </w:r>
      <w:r w:rsidR="00FC633D">
        <w:t>функциональность менеджерского модуля</w:t>
      </w:r>
      <w:bookmarkEnd w:id="18"/>
    </w:p>
    <w:p w:rsidR="00BE762C" w:rsidRDefault="00BE762C" w:rsidP="007D2603">
      <w:pPr>
        <w:pStyle w:val="3"/>
      </w:pPr>
      <w:bookmarkStart w:id="19" w:name="_Toc143454654"/>
      <w:bookmarkStart w:id="20" w:name="_Toc213253514"/>
      <w:r>
        <w:t>Свойство А</w:t>
      </w:r>
      <w:bookmarkEnd w:id="19"/>
      <w:r w:rsidR="00FC633D" w:rsidRPr="00FC633D">
        <w:t xml:space="preserve">: </w:t>
      </w:r>
      <w:r w:rsidR="00FC633D">
        <w:t>управление статусами заказов</w:t>
      </w:r>
      <w:bookmarkEnd w:id="20"/>
    </w:p>
    <w:p w:rsidR="00FC633D" w:rsidRPr="00925900" w:rsidRDefault="00FC633D" w:rsidP="00FC633D">
      <w:pPr>
        <w:pStyle w:val="4"/>
      </w:pPr>
      <w:r w:rsidRPr="00925900">
        <w:t>Ожидаемое поведение</w:t>
      </w:r>
      <w:r w:rsidRPr="00925900">
        <w:rPr>
          <w:lang w:val="en-US"/>
        </w:rPr>
        <w:t>:</w:t>
      </w:r>
    </w:p>
    <w:p w:rsidR="00FC633D" w:rsidRDefault="00FC633D" w:rsidP="00FC633D">
      <w:pPr>
        <w:numPr>
          <w:ilvl w:val="0"/>
          <w:numId w:val="32"/>
        </w:numPr>
        <w:ind w:left="851" w:firstLine="283"/>
      </w:pPr>
      <w:r>
        <w:t>Менеджер находит заказ через интерфейс поиска.</w:t>
      </w:r>
    </w:p>
    <w:p w:rsidR="00FC633D" w:rsidRDefault="00FC633D" w:rsidP="00FC633D">
      <w:pPr>
        <w:numPr>
          <w:ilvl w:val="0"/>
          <w:numId w:val="32"/>
        </w:numPr>
        <w:ind w:left="851" w:firstLine="283"/>
      </w:pPr>
      <w:r>
        <w:t>Изменяет статус заказа через выпадающий список.</w:t>
      </w:r>
    </w:p>
    <w:p w:rsidR="00FC633D" w:rsidRDefault="00FC633D" w:rsidP="00FC633D">
      <w:pPr>
        <w:numPr>
          <w:ilvl w:val="0"/>
          <w:numId w:val="32"/>
        </w:numPr>
        <w:ind w:left="851" w:firstLine="283"/>
      </w:pPr>
      <w:r>
        <w:t>Система сохраняет изменения.</w:t>
      </w:r>
    </w:p>
    <w:p w:rsidR="00FC633D" w:rsidRPr="00223130" w:rsidRDefault="00FC633D" w:rsidP="00FC633D">
      <w:pPr>
        <w:numPr>
          <w:ilvl w:val="0"/>
          <w:numId w:val="32"/>
        </w:numPr>
        <w:ind w:left="851" w:firstLine="283"/>
      </w:pPr>
      <w:r>
        <w:t>Новый статус отображается в интерфейсе.</w:t>
      </w:r>
    </w:p>
    <w:p w:rsidR="00FC633D" w:rsidRDefault="00FC633D" w:rsidP="00FC633D">
      <w:pPr>
        <w:pStyle w:val="4"/>
        <w:rPr>
          <w:lang w:val="en-US"/>
        </w:rPr>
      </w:pPr>
      <w:r>
        <w:t>Ожидаемая производительность</w:t>
      </w:r>
      <w:r>
        <w:rPr>
          <w:lang w:val="en-US"/>
        </w:rPr>
        <w:t xml:space="preserve">: </w:t>
      </w:r>
    </w:p>
    <w:p w:rsidR="00FC633D" w:rsidRDefault="00FC633D" w:rsidP="00FC633D">
      <w:pPr>
        <w:numPr>
          <w:ilvl w:val="0"/>
          <w:numId w:val="33"/>
        </w:numPr>
        <w:ind w:firstLine="414"/>
      </w:pPr>
      <w:r>
        <w:t>Изменение статуса выполняется менее чем за 1 секунду.</w:t>
      </w:r>
    </w:p>
    <w:p w:rsidR="00FC633D" w:rsidRPr="00925900" w:rsidRDefault="00FC633D" w:rsidP="00FC633D">
      <w:pPr>
        <w:numPr>
          <w:ilvl w:val="0"/>
          <w:numId w:val="33"/>
        </w:numPr>
        <w:ind w:firstLine="414"/>
      </w:pPr>
      <w:r>
        <w:t xml:space="preserve">Поиск заказа занимает до 2-х секунд. </w:t>
      </w:r>
    </w:p>
    <w:p w:rsidR="00FC633D" w:rsidRDefault="00FC633D" w:rsidP="00FC633D">
      <w:pPr>
        <w:pStyle w:val="4"/>
        <w:rPr>
          <w:lang w:val="en-US"/>
        </w:rPr>
      </w:pPr>
      <w:r>
        <w:lastRenderedPageBreak/>
        <w:t>Ожидаемая достоверность</w:t>
      </w:r>
      <w:r>
        <w:rPr>
          <w:lang w:val="en-US"/>
        </w:rPr>
        <w:t>:</w:t>
      </w:r>
    </w:p>
    <w:p w:rsidR="00FC633D" w:rsidRDefault="00FC633D" w:rsidP="00FC633D">
      <w:pPr>
        <w:numPr>
          <w:ilvl w:val="0"/>
          <w:numId w:val="34"/>
        </w:numPr>
        <w:ind w:firstLine="414"/>
      </w:pPr>
      <w:r>
        <w:t>Статус точно обновляется в базе данных.</w:t>
      </w:r>
    </w:p>
    <w:p w:rsidR="00FC633D" w:rsidRPr="00925900" w:rsidRDefault="00FC633D" w:rsidP="00FC633D">
      <w:pPr>
        <w:numPr>
          <w:ilvl w:val="0"/>
          <w:numId w:val="34"/>
        </w:numPr>
        <w:ind w:firstLine="414"/>
      </w:pPr>
      <w:r>
        <w:t>Изменение видно всем пользователям, имеющим доступ к заказу.</w:t>
      </w:r>
    </w:p>
    <w:p w:rsidR="00FC633D" w:rsidRPr="00925900" w:rsidRDefault="00FC633D" w:rsidP="00FC633D">
      <w:pPr>
        <w:pStyle w:val="4"/>
      </w:pPr>
      <w:r>
        <w:t>Замечания</w:t>
      </w:r>
      <w:r w:rsidRPr="00925900">
        <w:t xml:space="preserve">: </w:t>
      </w:r>
    </w:p>
    <w:p w:rsidR="00FC633D" w:rsidRPr="00925900" w:rsidRDefault="00FC633D" w:rsidP="00FC633D">
      <w:pPr>
        <w:numPr>
          <w:ilvl w:val="0"/>
          <w:numId w:val="36"/>
        </w:numPr>
        <w:ind w:firstLine="414"/>
      </w:pPr>
      <w:r>
        <w:t>Тестировать все возможные переходы между статусами.</w:t>
      </w:r>
    </w:p>
    <w:p w:rsidR="00BE762C" w:rsidRDefault="00BE762C" w:rsidP="007D2603">
      <w:pPr>
        <w:pStyle w:val="3"/>
      </w:pPr>
      <w:bookmarkStart w:id="21" w:name="_Toc213253515"/>
      <w:r>
        <w:t xml:space="preserve">Свойство </w:t>
      </w:r>
      <w:r>
        <w:rPr>
          <w:lang w:val="en-US"/>
        </w:rPr>
        <w:t>B</w:t>
      </w:r>
      <w:r w:rsidR="00FC633D">
        <w:rPr>
          <w:lang w:val="en-US"/>
        </w:rPr>
        <w:t xml:space="preserve">: </w:t>
      </w:r>
      <w:r w:rsidR="00FC633D">
        <w:t>работа с расписанием</w:t>
      </w:r>
      <w:bookmarkEnd w:id="21"/>
    </w:p>
    <w:p w:rsidR="00FC633D" w:rsidRPr="00925900" w:rsidRDefault="00FC633D" w:rsidP="00FC633D">
      <w:pPr>
        <w:pStyle w:val="4"/>
      </w:pPr>
      <w:r w:rsidRPr="00925900">
        <w:t>Ожидаемое поведение</w:t>
      </w:r>
      <w:r w:rsidRPr="00925900">
        <w:rPr>
          <w:lang w:val="en-US"/>
        </w:rPr>
        <w:t>:</w:t>
      </w:r>
    </w:p>
    <w:p w:rsidR="00FC633D" w:rsidRDefault="00FC633D" w:rsidP="00FC633D">
      <w:pPr>
        <w:numPr>
          <w:ilvl w:val="0"/>
          <w:numId w:val="32"/>
        </w:numPr>
        <w:ind w:left="851" w:firstLine="283"/>
      </w:pPr>
      <w:r>
        <w:t>Менеджер просматривает расписание на выбранную дату.</w:t>
      </w:r>
    </w:p>
    <w:p w:rsidR="00FC633D" w:rsidRDefault="00FC633D" w:rsidP="00FC633D">
      <w:pPr>
        <w:numPr>
          <w:ilvl w:val="0"/>
          <w:numId w:val="32"/>
        </w:numPr>
        <w:ind w:left="851" w:firstLine="283"/>
      </w:pPr>
      <w:r>
        <w:t>Видит занятые и свободные слоты.</w:t>
      </w:r>
    </w:p>
    <w:p w:rsidR="00FC633D" w:rsidRDefault="00FC633D" w:rsidP="00FC633D">
      <w:pPr>
        <w:numPr>
          <w:ilvl w:val="0"/>
          <w:numId w:val="32"/>
        </w:numPr>
        <w:ind w:left="851" w:firstLine="283"/>
      </w:pPr>
      <w:r>
        <w:t>Может заблокировать временной слот.</w:t>
      </w:r>
    </w:p>
    <w:p w:rsidR="00FC633D" w:rsidRPr="00223130" w:rsidRDefault="00FC633D" w:rsidP="00FC633D">
      <w:pPr>
        <w:numPr>
          <w:ilvl w:val="0"/>
          <w:numId w:val="32"/>
        </w:numPr>
        <w:ind w:left="851" w:firstLine="283"/>
      </w:pPr>
      <w:r>
        <w:t>Изменения сохраняются в системе.</w:t>
      </w:r>
    </w:p>
    <w:p w:rsidR="00FC633D" w:rsidRDefault="00FC633D" w:rsidP="00FC633D">
      <w:pPr>
        <w:pStyle w:val="4"/>
        <w:rPr>
          <w:lang w:val="en-US"/>
        </w:rPr>
      </w:pPr>
      <w:r>
        <w:t>Ожидаемая производительность</w:t>
      </w:r>
      <w:r>
        <w:rPr>
          <w:lang w:val="en-US"/>
        </w:rPr>
        <w:t xml:space="preserve">: </w:t>
      </w:r>
    </w:p>
    <w:p w:rsidR="00FC633D" w:rsidRDefault="00FC633D" w:rsidP="00FC633D">
      <w:pPr>
        <w:numPr>
          <w:ilvl w:val="0"/>
          <w:numId w:val="33"/>
        </w:numPr>
        <w:ind w:firstLine="414"/>
      </w:pPr>
      <w:r>
        <w:t>Загрузка расписания занимает не более 2-х секунд.</w:t>
      </w:r>
    </w:p>
    <w:p w:rsidR="00FC633D" w:rsidRPr="00925900" w:rsidRDefault="00FC633D" w:rsidP="00FC633D">
      <w:pPr>
        <w:numPr>
          <w:ilvl w:val="0"/>
          <w:numId w:val="33"/>
        </w:numPr>
        <w:ind w:firstLine="414"/>
      </w:pPr>
      <w:r>
        <w:t>Сохранение изменений –</w:t>
      </w:r>
      <w:r w:rsidR="007130C4">
        <w:t xml:space="preserve"> до 1-й секунды.</w:t>
      </w:r>
    </w:p>
    <w:p w:rsidR="00FC633D" w:rsidRDefault="00FC633D" w:rsidP="00FC633D">
      <w:pPr>
        <w:pStyle w:val="4"/>
        <w:rPr>
          <w:lang w:val="en-US"/>
        </w:rPr>
      </w:pPr>
      <w:r>
        <w:t>Ожидаемая достоверность</w:t>
      </w:r>
      <w:r>
        <w:rPr>
          <w:lang w:val="en-US"/>
        </w:rPr>
        <w:t>:</w:t>
      </w:r>
    </w:p>
    <w:p w:rsidR="00FC633D" w:rsidRDefault="007130C4" w:rsidP="00FC633D">
      <w:pPr>
        <w:numPr>
          <w:ilvl w:val="0"/>
          <w:numId w:val="34"/>
        </w:numPr>
        <w:ind w:firstLine="414"/>
      </w:pPr>
      <w:r>
        <w:t>Расписание точно отображает текущее состояние записей.</w:t>
      </w:r>
    </w:p>
    <w:p w:rsidR="00FC633D" w:rsidRPr="00925900" w:rsidRDefault="007130C4" w:rsidP="00FC633D">
      <w:pPr>
        <w:numPr>
          <w:ilvl w:val="0"/>
          <w:numId w:val="34"/>
        </w:numPr>
        <w:ind w:firstLine="414"/>
      </w:pPr>
      <w:r>
        <w:t>Заблокированные слоты недоступны для клиентской записи</w:t>
      </w:r>
      <w:r w:rsidR="00FC633D">
        <w:t>.</w:t>
      </w:r>
    </w:p>
    <w:p w:rsidR="00FC633D" w:rsidRPr="00925900" w:rsidRDefault="00FC633D" w:rsidP="00FC633D">
      <w:pPr>
        <w:pStyle w:val="4"/>
      </w:pPr>
      <w:r>
        <w:t>Замечания</w:t>
      </w:r>
      <w:r w:rsidRPr="00925900">
        <w:t xml:space="preserve">: </w:t>
      </w:r>
    </w:p>
    <w:p w:rsidR="007130C4" w:rsidRDefault="007130C4" w:rsidP="007130C4">
      <w:pPr>
        <w:numPr>
          <w:ilvl w:val="0"/>
          <w:numId w:val="37"/>
        </w:numPr>
        <w:ind w:firstLine="414"/>
      </w:pPr>
      <w:r>
        <w:t>Проверить отображение различных состояний слотов.</w:t>
      </w:r>
    </w:p>
    <w:p w:rsidR="007130C4" w:rsidRPr="00A60E3F" w:rsidRDefault="007130C4" w:rsidP="007130C4">
      <w:pPr>
        <w:pStyle w:val="2"/>
      </w:pPr>
      <w:bookmarkStart w:id="22" w:name="_Toc213253516"/>
      <w:r>
        <w:t>Тест 3</w:t>
      </w:r>
      <w:r>
        <w:rPr>
          <w:lang w:val="en-US"/>
        </w:rPr>
        <w:t xml:space="preserve">: </w:t>
      </w:r>
      <w:r>
        <w:t>интеграционная функциональность</w:t>
      </w:r>
      <w:bookmarkEnd w:id="22"/>
    </w:p>
    <w:p w:rsidR="007130C4" w:rsidRDefault="007130C4" w:rsidP="007130C4">
      <w:pPr>
        <w:pStyle w:val="3"/>
      </w:pPr>
      <w:bookmarkStart w:id="23" w:name="_Toc213253517"/>
      <w:r>
        <w:t>Свойство А</w:t>
      </w:r>
      <w:r w:rsidRPr="00FC633D">
        <w:t xml:space="preserve">: </w:t>
      </w:r>
      <w:r>
        <w:t>связь заказов и запчастей</w:t>
      </w:r>
      <w:bookmarkEnd w:id="23"/>
    </w:p>
    <w:p w:rsidR="007130C4" w:rsidRPr="00925900" w:rsidRDefault="007130C4" w:rsidP="007130C4">
      <w:pPr>
        <w:pStyle w:val="4"/>
      </w:pPr>
      <w:r w:rsidRPr="00925900">
        <w:t>Ожидаемое поведение</w:t>
      </w:r>
      <w:r w:rsidRPr="00925900">
        <w:rPr>
          <w:lang w:val="en-US"/>
        </w:rPr>
        <w:t>:</w:t>
      </w:r>
    </w:p>
    <w:p w:rsidR="007130C4" w:rsidRDefault="007130C4" w:rsidP="007130C4">
      <w:pPr>
        <w:numPr>
          <w:ilvl w:val="0"/>
          <w:numId w:val="32"/>
        </w:numPr>
        <w:ind w:left="851" w:firstLine="283"/>
      </w:pPr>
      <w:r>
        <w:t>Менеджер создает заявку на запчасти для заказа.</w:t>
      </w:r>
    </w:p>
    <w:p w:rsidR="007130C4" w:rsidRDefault="007130C4" w:rsidP="007130C4">
      <w:pPr>
        <w:numPr>
          <w:ilvl w:val="0"/>
          <w:numId w:val="32"/>
        </w:numPr>
        <w:ind w:left="851" w:firstLine="283"/>
      </w:pPr>
      <w:r>
        <w:t>Система связывает запчасти с конкретным заказом.</w:t>
      </w:r>
    </w:p>
    <w:p w:rsidR="007130C4" w:rsidRDefault="007130C4" w:rsidP="007130C4">
      <w:pPr>
        <w:numPr>
          <w:ilvl w:val="0"/>
          <w:numId w:val="32"/>
        </w:numPr>
        <w:ind w:left="851" w:firstLine="283"/>
      </w:pPr>
      <w:r>
        <w:t>Заявка отображается в карточке заказа.</w:t>
      </w:r>
    </w:p>
    <w:p w:rsidR="007130C4" w:rsidRPr="00223130" w:rsidRDefault="007130C4" w:rsidP="007130C4">
      <w:pPr>
        <w:numPr>
          <w:ilvl w:val="0"/>
          <w:numId w:val="32"/>
        </w:numPr>
        <w:ind w:left="851" w:firstLine="283"/>
      </w:pPr>
      <w:r>
        <w:t>Статус заявки устанавливается корректно.</w:t>
      </w:r>
    </w:p>
    <w:p w:rsidR="007130C4" w:rsidRDefault="007130C4" w:rsidP="007130C4">
      <w:pPr>
        <w:pStyle w:val="4"/>
        <w:rPr>
          <w:lang w:val="en-US"/>
        </w:rPr>
      </w:pPr>
      <w:r>
        <w:t>Ожидаемая производительность</w:t>
      </w:r>
      <w:r>
        <w:rPr>
          <w:lang w:val="en-US"/>
        </w:rPr>
        <w:t xml:space="preserve">: </w:t>
      </w:r>
    </w:p>
    <w:p w:rsidR="007130C4" w:rsidRDefault="007130C4" w:rsidP="007130C4">
      <w:pPr>
        <w:numPr>
          <w:ilvl w:val="0"/>
          <w:numId w:val="33"/>
        </w:numPr>
        <w:ind w:firstLine="414"/>
      </w:pPr>
      <w:r>
        <w:t>Создание заявки занимает до 2-х секунд.</w:t>
      </w:r>
    </w:p>
    <w:p w:rsidR="007130C4" w:rsidRPr="00925900" w:rsidRDefault="007130C4" w:rsidP="00486CE0">
      <w:pPr>
        <w:numPr>
          <w:ilvl w:val="0"/>
          <w:numId w:val="33"/>
        </w:numPr>
        <w:ind w:firstLine="414"/>
      </w:pPr>
      <w:r>
        <w:t xml:space="preserve">Отображение связи – немедленно. </w:t>
      </w:r>
    </w:p>
    <w:p w:rsidR="007130C4" w:rsidRDefault="007130C4" w:rsidP="007130C4">
      <w:pPr>
        <w:pStyle w:val="4"/>
        <w:rPr>
          <w:lang w:val="en-US"/>
        </w:rPr>
      </w:pPr>
      <w:r>
        <w:lastRenderedPageBreak/>
        <w:t>Ожидаемая достоверность</w:t>
      </w:r>
      <w:r>
        <w:rPr>
          <w:lang w:val="en-US"/>
        </w:rPr>
        <w:t>:</w:t>
      </w:r>
    </w:p>
    <w:p w:rsidR="007130C4" w:rsidRDefault="007130C4" w:rsidP="007130C4">
      <w:pPr>
        <w:numPr>
          <w:ilvl w:val="0"/>
          <w:numId w:val="34"/>
        </w:numPr>
        <w:ind w:firstLine="414"/>
      </w:pPr>
      <w:r>
        <w:t>Связь между заказом и запчастями сохраняется в БД.</w:t>
      </w:r>
    </w:p>
    <w:p w:rsidR="007130C4" w:rsidRPr="00925900" w:rsidRDefault="007130C4" w:rsidP="007130C4">
      <w:pPr>
        <w:numPr>
          <w:ilvl w:val="0"/>
          <w:numId w:val="34"/>
        </w:numPr>
        <w:ind w:firstLine="414"/>
      </w:pPr>
      <w:r>
        <w:t>Данные заявки соответствуют введенным значениям.</w:t>
      </w:r>
    </w:p>
    <w:p w:rsidR="007130C4" w:rsidRPr="00925900" w:rsidRDefault="007130C4" w:rsidP="007130C4">
      <w:pPr>
        <w:pStyle w:val="4"/>
      </w:pPr>
      <w:r>
        <w:t>Замечания</w:t>
      </w:r>
      <w:r w:rsidRPr="00925900">
        <w:t xml:space="preserve">: </w:t>
      </w:r>
    </w:p>
    <w:p w:rsidR="007130C4" w:rsidRPr="00925900" w:rsidRDefault="007130C4" w:rsidP="007130C4">
      <w:pPr>
        <w:numPr>
          <w:ilvl w:val="0"/>
          <w:numId w:val="36"/>
        </w:numPr>
        <w:ind w:firstLine="414"/>
      </w:pPr>
      <w:r>
        <w:t>Проверить обязательность полей при создании заявки.</w:t>
      </w:r>
    </w:p>
    <w:p w:rsidR="007130C4" w:rsidRDefault="007130C4" w:rsidP="007130C4">
      <w:pPr>
        <w:pStyle w:val="3"/>
      </w:pPr>
      <w:bookmarkStart w:id="24" w:name="_Toc213253518"/>
      <w:r>
        <w:t xml:space="preserve">Свойство </w:t>
      </w:r>
      <w:r>
        <w:rPr>
          <w:lang w:val="en-US"/>
        </w:rPr>
        <w:t>B</w:t>
      </w:r>
      <w:r w:rsidRPr="007130C4">
        <w:t xml:space="preserve">: </w:t>
      </w:r>
      <w:r>
        <w:t>синхронизация данных между модулями</w:t>
      </w:r>
      <w:bookmarkEnd w:id="24"/>
    </w:p>
    <w:p w:rsidR="007130C4" w:rsidRPr="00925900" w:rsidRDefault="007130C4" w:rsidP="007130C4">
      <w:pPr>
        <w:pStyle w:val="4"/>
      </w:pPr>
      <w:r w:rsidRPr="00925900">
        <w:t>Ожидаемое поведение</w:t>
      </w:r>
      <w:r w:rsidRPr="00925900">
        <w:rPr>
          <w:lang w:val="en-US"/>
        </w:rPr>
        <w:t>:</w:t>
      </w:r>
    </w:p>
    <w:p w:rsidR="007130C4" w:rsidRDefault="007130C4" w:rsidP="007130C4">
      <w:pPr>
        <w:numPr>
          <w:ilvl w:val="0"/>
          <w:numId w:val="32"/>
        </w:numPr>
        <w:ind w:left="851" w:firstLine="283"/>
      </w:pPr>
      <w:r>
        <w:t>Изменение статуса заказа менеджером.</w:t>
      </w:r>
    </w:p>
    <w:p w:rsidR="007130C4" w:rsidRDefault="007130C4" w:rsidP="007130C4">
      <w:pPr>
        <w:numPr>
          <w:ilvl w:val="0"/>
          <w:numId w:val="32"/>
        </w:numPr>
        <w:ind w:left="851" w:firstLine="283"/>
      </w:pPr>
      <w:r>
        <w:t>Новый статус отображается в личном кабинете клиента.</w:t>
      </w:r>
    </w:p>
    <w:p w:rsidR="007130C4" w:rsidRPr="00223130" w:rsidRDefault="007130C4" w:rsidP="00486CE0">
      <w:pPr>
        <w:numPr>
          <w:ilvl w:val="0"/>
          <w:numId w:val="32"/>
        </w:numPr>
        <w:ind w:left="851" w:firstLine="283"/>
      </w:pPr>
      <w:r>
        <w:t>Клиент видит актуальную информацию о своем заказе.</w:t>
      </w:r>
    </w:p>
    <w:p w:rsidR="007130C4" w:rsidRDefault="007130C4" w:rsidP="007130C4">
      <w:pPr>
        <w:pStyle w:val="4"/>
        <w:rPr>
          <w:lang w:val="en-US"/>
        </w:rPr>
      </w:pPr>
      <w:r>
        <w:t>Ожидаемая производительность</w:t>
      </w:r>
      <w:r>
        <w:rPr>
          <w:lang w:val="en-US"/>
        </w:rPr>
        <w:t xml:space="preserve">: </w:t>
      </w:r>
    </w:p>
    <w:p w:rsidR="007130C4" w:rsidRDefault="007130C4" w:rsidP="007130C4">
      <w:pPr>
        <w:numPr>
          <w:ilvl w:val="0"/>
          <w:numId w:val="33"/>
        </w:numPr>
        <w:ind w:firstLine="414"/>
      </w:pPr>
      <w:r>
        <w:t>Синхронизация данных происходит в реальном времени.</w:t>
      </w:r>
    </w:p>
    <w:p w:rsidR="007130C4" w:rsidRPr="00925900" w:rsidRDefault="007130C4" w:rsidP="007130C4">
      <w:pPr>
        <w:numPr>
          <w:ilvl w:val="0"/>
          <w:numId w:val="33"/>
        </w:numPr>
        <w:ind w:firstLine="414"/>
      </w:pPr>
      <w:r>
        <w:t>Задержка отображения не превышает 5-ти секунд.</w:t>
      </w:r>
    </w:p>
    <w:p w:rsidR="007130C4" w:rsidRDefault="007130C4" w:rsidP="007130C4">
      <w:pPr>
        <w:pStyle w:val="4"/>
        <w:rPr>
          <w:lang w:val="en-US"/>
        </w:rPr>
      </w:pPr>
      <w:r>
        <w:t>Ожидаемая достоверность</w:t>
      </w:r>
      <w:r>
        <w:rPr>
          <w:lang w:val="en-US"/>
        </w:rPr>
        <w:t>:</w:t>
      </w:r>
    </w:p>
    <w:p w:rsidR="007130C4" w:rsidRDefault="007130C4" w:rsidP="007130C4">
      <w:pPr>
        <w:numPr>
          <w:ilvl w:val="0"/>
          <w:numId w:val="34"/>
        </w:numPr>
        <w:ind w:firstLine="414"/>
      </w:pPr>
      <w:r>
        <w:t>Данные в обоих модулях идентичны.</w:t>
      </w:r>
    </w:p>
    <w:p w:rsidR="007130C4" w:rsidRPr="00925900" w:rsidRDefault="007130C4" w:rsidP="007130C4">
      <w:pPr>
        <w:numPr>
          <w:ilvl w:val="0"/>
          <w:numId w:val="34"/>
        </w:numPr>
        <w:ind w:firstLine="414"/>
      </w:pPr>
      <w:r>
        <w:t>Отсутствуют расхождения в отображаемой информации.</w:t>
      </w:r>
    </w:p>
    <w:p w:rsidR="007130C4" w:rsidRPr="00925900" w:rsidRDefault="007130C4" w:rsidP="007130C4">
      <w:pPr>
        <w:pStyle w:val="4"/>
      </w:pPr>
      <w:r>
        <w:t>Замечания</w:t>
      </w:r>
      <w:r w:rsidRPr="00925900">
        <w:t xml:space="preserve">: </w:t>
      </w:r>
    </w:p>
    <w:p w:rsidR="007130C4" w:rsidRPr="00BE762C" w:rsidRDefault="007130C4" w:rsidP="007130C4">
      <w:pPr>
        <w:numPr>
          <w:ilvl w:val="0"/>
          <w:numId w:val="37"/>
        </w:numPr>
        <w:ind w:firstLine="414"/>
      </w:pPr>
      <w:r>
        <w:t>Тестировать при одновременной работе нескольких пользователей.</w:t>
      </w:r>
    </w:p>
    <w:p w:rsidR="007130C4" w:rsidRPr="00BE762C" w:rsidRDefault="007130C4" w:rsidP="007130C4"/>
    <w:sectPr w:rsidR="007130C4" w:rsidRPr="00BE762C" w:rsidSect="00D91CC4">
      <w:footerReference w:type="default" r:id="rId7"/>
      <w:pgSz w:w="11906" w:h="16838"/>
      <w:pgMar w:top="1418" w:right="1134" w:bottom="1418" w:left="1701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97B" w:rsidRDefault="003B597B">
      <w:r>
        <w:separator/>
      </w:r>
    </w:p>
  </w:endnote>
  <w:endnote w:type="continuationSeparator" w:id="0">
    <w:p w:rsidR="003B597B" w:rsidRDefault="003B5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238" w:rsidRDefault="00932238">
    <w:pPr>
      <w:pStyle w:val="ab"/>
      <w:jc w:val="right"/>
    </w:pPr>
  </w:p>
  <w:p w:rsidR="00932238" w:rsidRDefault="0093223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97B" w:rsidRDefault="003B597B">
      <w:r>
        <w:separator/>
      </w:r>
    </w:p>
  </w:footnote>
  <w:footnote w:type="continuationSeparator" w:id="0">
    <w:p w:rsidR="003B597B" w:rsidRDefault="003B59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25E6"/>
    <w:multiLevelType w:val="hybridMultilevel"/>
    <w:tmpl w:val="2CDA2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55ACC"/>
    <w:multiLevelType w:val="hybridMultilevel"/>
    <w:tmpl w:val="1DD8598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7A444BD"/>
    <w:multiLevelType w:val="hybridMultilevel"/>
    <w:tmpl w:val="A47A7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1328D"/>
    <w:multiLevelType w:val="multilevel"/>
    <w:tmpl w:val="CBF4DA3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4" w15:restartNumberingAfterBreak="0">
    <w:nsid w:val="08DA3F05"/>
    <w:multiLevelType w:val="multilevel"/>
    <w:tmpl w:val="F3D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26E36"/>
    <w:multiLevelType w:val="multilevel"/>
    <w:tmpl w:val="ABF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3439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0B6E3CE4"/>
    <w:multiLevelType w:val="hybridMultilevel"/>
    <w:tmpl w:val="62864DD6"/>
    <w:lvl w:ilvl="0" w:tplc="B1164C02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020E18"/>
    <w:multiLevelType w:val="multilevel"/>
    <w:tmpl w:val="F3D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3E0622"/>
    <w:multiLevelType w:val="multilevel"/>
    <w:tmpl w:val="34E21972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7"/>
        </w:tabs>
        <w:ind w:left="907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0" w15:restartNumberingAfterBreak="0">
    <w:nsid w:val="1B6B7DDC"/>
    <w:multiLevelType w:val="hybridMultilevel"/>
    <w:tmpl w:val="E3F01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A1E52"/>
    <w:multiLevelType w:val="multilevel"/>
    <w:tmpl w:val="F0D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238E4"/>
    <w:multiLevelType w:val="multilevel"/>
    <w:tmpl w:val="0BC4DE26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22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3" w15:restartNumberingAfterBreak="0">
    <w:nsid w:val="208016AB"/>
    <w:multiLevelType w:val="multilevel"/>
    <w:tmpl w:val="CA3E481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907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4" w15:restartNumberingAfterBreak="0">
    <w:nsid w:val="238424EA"/>
    <w:multiLevelType w:val="multilevel"/>
    <w:tmpl w:val="6C489D1E"/>
    <w:lvl w:ilvl="0">
      <w:start w:val="3"/>
      <w:numFmt w:val="none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14"/>
        </w:tabs>
        <w:ind w:left="454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5" w15:restartNumberingAfterBreak="0">
    <w:nsid w:val="2B6D3264"/>
    <w:multiLevelType w:val="multilevel"/>
    <w:tmpl w:val="715E7CFC"/>
    <w:lvl w:ilvl="0">
      <w:start w:val="1"/>
      <w:numFmt w:val="decimal"/>
      <w:lvlText w:val="%1."/>
      <w:lvlJc w:val="left"/>
      <w:pPr>
        <w:tabs>
          <w:tab w:val="num" w:pos="908"/>
        </w:tabs>
        <w:ind w:left="90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8"/>
        </w:tabs>
        <w:ind w:left="90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28"/>
        </w:tabs>
        <w:ind w:left="908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628"/>
        </w:tabs>
        <w:ind w:left="908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08"/>
        </w:tabs>
        <w:ind w:left="27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68"/>
        </w:tabs>
        <w:ind w:left="30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28"/>
        </w:tabs>
        <w:ind w:left="34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88"/>
        </w:tabs>
        <w:ind w:left="37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48"/>
        </w:tabs>
        <w:ind w:left="4148" w:hanging="360"/>
      </w:pPr>
      <w:rPr>
        <w:rFonts w:hint="default"/>
      </w:rPr>
    </w:lvl>
  </w:abstractNum>
  <w:abstractNum w:abstractNumId="16" w15:restartNumberingAfterBreak="0">
    <w:nsid w:val="2C6F59E3"/>
    <w:multiLevelType w:val="hybridMultilevel"/>
    <w:tmpl w:val="29A87DD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C903E56"/>
    <w:multiLevelType w:val="hybridMultilevel"/>
    <w:tmpl w:val="7076C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86703"/>
    <w:multiLevelType w:val="multilevel"/>
    <w:tmpl w:val="3036E71E"/>
    <w:lvl w:ilvl="0">
      <w:start w:val="3"/>
      <w:numFmt w:val="none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none"/>
      <w:lvlText w:val="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9" w15:restartNumberingAfterBreak="0">
    <w:nsid w:val="38A37307"/>
    <w:multiLevelType w:val="multilevel"/>
    <w:tmpl w:val="DE4A7A0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907"/>
        </w:tabs>
        <w:ind w:left="227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247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0" w15:restartNumberingAfterBreak="0">
    <w:nsid w:val="3BEE6083"/>
    <w:multiLevelType w:val="multilevel"/>
    <w:tmpl w:val="9F26E15E"/>
    <w:lvl w:ilvl="0">
      <w:start w:val="1"/>
      <w:numFmt w:val="upperRoman"/>
      <w:lvlText w:val="%1."/>
      <w:lvlJc w:val="left"/>
      <w:pPr>
        <w:tabs>
          <w:tab w:val="num" w:pos="720"/>
        </w:tabs>
        <w:ind w:left="454" w:hanging="45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bullet"/>
      <w:lvlText w:val="▪"/>
      <w:lvlJc w:val="left"/>
      <w:pPr>
        <w:tabs>
          <w:tab w:val="num" w:pos="1361"/>
        </w:tabs>
        <w:ind w:left="1361" w:hanging="454"/>
      </w:pPr>
      <w:rPr>
        <w:rFonts w:ascii="Times New Roman" w:cs="Times New Roman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21" w15:restartNumberingAfterBreak="0">
    <w:nsid w:val="3E3A7492"/>
    <w:multiLevelType w:val="multilevel"/>
    <w:tmpl w:val="DC52F3C4"/>
    <w:lvl w:ilvl="0">
      <w:start w:val="3"/>
      <w:numFmt w:val="none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none"/>
      <w:lvlText w:val="%2."/>
      <w:lvlJc w:val="left"/>
      <w:pPr>
        <w:tabs>
          <w:tab w:val="num" w:pos="814"/>
        </w:tabs>
        <w:ind w:left="454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2" w15:restartNumberingAfterBreak="0">
    <w:nsid w:val="427244C2"/>
    <w:multiLevelType w:val="hybridMultilevel"/>
    <w:tmpl w:val="F2266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7580E"/>
    <w:multiLevelType w:val="multilevel"/>
    <w:tmpl w:val="C3089F40"/>
    <w:lvl w:ilvl="0">
      <w:start w:val="3"/>
      <w:numFmt w:val="none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none"/>
      <w:lvlText w:val="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4" w15:restartNumberingAfterBreak="0">
    <w:nsid w:val="4DF906AF"/>
    <w:multiLevelType w:val="multilevel"/>
    <w:tmpl w:val="C602EB62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5" w15:restartNumberingAfterBreak="0">
    <w:nsid w:val="4F884D8A"/>
    <w:multiLevelType w:val="hybridMultilevel"/>
    <w:tmpl w:val="DB1EA588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955B73"/>
    <w:multiLevelType w:val="multilevel"/>
    <w:tmpl w:val="0BE6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775051"/>
    <w:multiLevelType w:val="multilevel"/>
    <w:tmpl w:val="8A322344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22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28" w15:restartNumberingAfterBreak="0">
    <w:nsid w:val="58185B19"/>
    <w:multiLevelType w:val="multilevel"/>
    <w:tmpl w:val="0AE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C7218"/>
    <w:multiLevelType w:val="multilevel"/>
    <w:tmpl w:val="B874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73E38"/>
    <w:multiLevelType w:val="hybridMultilevel"/>
    <w:tmpl w:val="30360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737363"/>
    <w:multiLevelType w:val="multilevel"/>
    <w:tmpl w:val="D1C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B3D6B"/>
    <w:multiLevelType w:val="multilevel"/>
    <w:tmpl w:val="F78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43164"/>
    <w:multiLevelType w:val="multilevel"/>
    <w:tmpl w:val="F3D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BF0D54"/>
    <w:multiLevelType w:val="multilevel"/>
    <w:tmpl w:val="E8D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F6543"/>
    <w:multiLevelType w:val="hybridMultilevel"/>
    <w:tmpl w:val="2332B96E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FD43586"/>
    <w:multiLevelType w:val="hybridMultilevel"/>
    <w:tmpl w:val="45089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35"/>
  </w:num>
  <w:num w:numId="4">
    <w:abstractNumId w:val="16"/>
  </w:num>
  <w:num w:numId="5">
    <w:abstractNumId w:val="7"/>
  </w:num>
  <w:num w:numId="6">
    <w:abstractNumId w:val="25"/>
  </w:num>
  <w:num w:numId="7">
    <w:abstractNumId w:val="14"/>
  </w:num>
  <w:num w:numId="8">
    <w:abstractNumId w:val="21"/>
  </w:num>
  <w:num w:numId="9">
    <w:abstractNumId w:val="23"/>
  </w:num>
  <w:num w:numId="10">
    <w:abstractNumId w:val="6"/>
  </w:num>
  <w:num w:numId="11">
    <w:abstractNumId w:val="19"/>
  </w:num>
  <w:num w:numId="12">
    <w:abstractNumId w:val="15"/>
  </w:num>
  <w:num w:numId="13">
    <w:abstractNumId w:val="24"/>
  </w:num>
  <w:num w:numId="14">
    <w:abstractNumId w:val="9"/>
  </w:num>
  <w:num w:numId="15">
    <w:abstractNumId w:val="13"/>
  </w:num>
  <w:num w:numId="16">
    <w:abstractNumId w:val="3"/>
  </w:num>
  <w:num w:numId="17">
    <w:abstractNumId w:val="12"/>
  </w:num>
  <w:num w:numId="18">
    <w:abstractNumId w:val="27"/>
  </w:num>
  <w:num w:numId="19">
    <w:abstractNumId w:val="10"/>
  </w:num>
  <w:num w:numId="20">
    <w:abstractNumId w:val="8"/>
  </w:num>
  <w:num w:numId="21">
    <w:abstractNumId w:val="33"/>
  </w:num>
  <w:num w:numId="22">
    <w:abstractNumId w:val="4"/>
  </w:num>
  <w:num w:numId="23">
    <w:abstractNumId w:val="26"/>
  </w:num>
  <w:num w:numId="24">
    <w:abstractNumId w:val="31"/>
  </w:num>
  <w:num w:numId="25">
    <w:abstractNumId w:val="11"/>
  </w:num>
  <w:num w:numId="26">
    <w:abstractNumId w:val="34"/>
  </w:num>
  <w:num w:numId="27">
    <w:abstractNumId w:val="29"/>
  </w:num>
  <w:num w:numId="28">
    <w:abstractNumId w:val="5"/>
  </w:num>
  <w:num w:numId="29">
    <w:abstractNumId w:val="28"/>
  </w:num>
  <w:num w:numId="30">
    <w:abstractNumId w:val="17"/>
  </w:num>
  <w:num w:numId="31">
    <w:abstractNumId w:val="32"/>
  </w:num>
  <w:num w:numId="32">
    <w:abstractNumId w:val="30"/>
  </w:num>
  <w:num w:numId="33">
    <w:abstractNumId w:val="22"/>
  </w:num>
  <w:num w:numId="34">
    <w:abstractNumId w:val="0"/>
  </w:num>
  <w:num w:numId="35">
    <w:abstractNumId w:val="1"/>
  </w:num>
  <w:num w:numId="36">
    <w:abstractNumId w:val="36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D63"/>
    <w:rsid w:val="000263D8"/>
    <w:rsid w:val="000325CD"/>
    <w:rsid w:val="000332EC"/>
    <w:rsid w:val="000723B3"/>
    <w:rsid w:val="000E11BD"/>
    <w:rsid w:val="0014489C"/>
    <w:rsid w:val="00164506"/>
    <w:rsid w:val="00187F02"/>
    <w:rsid w:val="00193368"/>
    <w:rsid w:val="001B3F0F"/>
    <w:rsid w:val="0021359E"/>
    <w:rsid w:val="00223130"/>
    <w:rsid w:val="00234898"/>
    <w:rsid w:val="0024216A"/>
    <w:rsid w:val="00263FED"/>
    <w:rsid w:val="00275F30"/>
    <w:rsid w:val="00294C03"/>
    <w:rsid w:val="002C45D6"/>
    <w:rsid w:val="002D0DE7"/>
    <w:rsid w:val="002D41A0"/>
    <w:rsid w:val="002F7BD0"/>
    <w:rsid w:val="00361080"/>
    <w:rsid w:val="00362E84"/>
    <w:rsid w:val="003832C7"/>
    <w:rsid w:val="00396BD7"/>
    <w:rsid w:val="003A5C25"/>
    <w:rsid w:val="003B20FB"/>
    <w:rsid w:val="003B597B"/>
    <w:rsid w:val="003C04C3"/>
    <w:rsid w:val="003C0B91"/>
    <w:rsid w:val="00430CB4"/>
    <w:rsid w:val="00486CE0"/>
    <w:rsid w:val="004C521D"/>
    <w:rsid w:val="004D7C47"/>
    <w:rsid w:val="004F7302"/>
    <w:rsid w:val="00546EA1"/>
    <w:rsid w:val="00575CE4"/>
    <w:rsid w:val="0058261A"/>
    <w:rsid w:val="005F5ACF"/>
    <w:rsid w:val="00624BF3"/>
    <w:rsid w:val="00672F9D"/>
    <w:rsid w:val="00684EAC"/>
    <w:rsid w:val="006B0BC6"/>
    <w:rsid w:val="006D35F6"/>
    <w:rsid w:val="006E7090"/>
    <w:rsid w:val="007130C4"/>
    <w:rsid w:val="00713299"/>
    <w:rsid w:val="007418D2"/>
    <w:rsid w:val="007812B2"/>
    <w:rsid w:val="007D2603"/>
    <w:rsid w:val="007D438E"/>
    <w:rsid w:val="0081444E"/>
    <w:rsid w:val="008259CE"/>
    <w:rsid w:val="008326F3"/>
    <w:rsid w:val="00865A87"/>
    <w:rsid w:val="00875818"/>
    <w:rsid w:val="008B5DE3"/>
    <w:rsid w:val="008D7F40"/>
    <w:rsid w:val="008F48CB"/>
    <w:rsid w:val="0090021B"/>
    <w:rsid w:val="00921C1B"/>
    <w:rsid w:val="00925900"/>
    <w:rsid w:val="00932238"/>
    <w:rsid w:val="009328E1"/>
    <w:rsid w:val="00954E3A"/>
    <w:rsid w:val="00973B6E"/>
    <w:rsid w:val="00976EE8"/>
    <w:rsid w:val="009B0462"/>
    <w:rsid w:val="009B3085"/>
    <w:rsid w:val="009C1C54"/>
    <w:rsid w:val="009C5E27"/>
    <w:rsid w:val="009E0B82"/>
    <w:rsid w:val="00A25B51"/>
    <w:rsid w:val="00A50418"/>
    <w:rsid w:val="00A84567"/>
    <w:rsid w:val="00A86BEB"/>
    <w:rsid w:val="00AB4716"/>
    <w:rsid w:val="00B357ED"/>
    <w:rsid w:val="00B73706"/>
    <w:rsid w:val="00B9509C"/>
    <w:rsid w:val="00BA0099"/>
    <w:rsid w:val="00BC4BF3"/>
    <w:rsid w:val="00BC7D63"/>
    <w:rsid w:val="00BD62D8"/>
    <w:rsid w:val="00BE762C"/>
    <w:rsid w:val="00C43244"/>
    <w:rsid w:val="00C923EE"/>
    <w:rsid w:val="00CE7341"/>
    <w:rsid w:val="00D74B33"/>
    <w:rsid w:val="00D91CC4"/>
    <w:rsid w:val="00DA44E8"/>
    <w:rsid w:val="00DC12E6"/>
    <w:rsid w:val="00DC1BF3"/>
    <w:rsid w:val="00DF1AD0"/>
    <w:rsid w:val="00DF23A0"/>
    <w:rsid w:val="00DF58CF"/>
    <w:rsid w:val="00E5358E"/>
    <w:rsid w:val="00E65792"/>
    <w:rsid w:val="00E72BB3"/>
    <w:rsid w:val="00E81052"/>
    <w:rsid w:val="00EB0D4E"/>
    <w:rsid w:val="00EC7D80"/>
    <w:rsid w:val="00F006B1"/>
    <w:rsid w:val="00F0235C"/>
    <w:rsid w:val="00F34B83"/>
    <w:rsid w:val="00F51058"/>
    <w:rsid w:val="00F95B14"/>
    <w:rsid w:val="00FC633D"/>
    <w:rsid w:val="00FD5564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27AA9"/>
  <w15:chartTrackingRefBased/>
  <w15:docId w15:val="{8D7C9F27-8A97-4D76-94C1-845C6687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1CC4"/>
    <w:pPr>
      <w:spacing w:after="120"/>
      <w:jc w:val="both"/>
    </w:pPr>
    <w:rPr>
      <w:sz w:val="24"/>
    </w:rPr>
  </w:style>
  <w:style w:type="paragraph" w:styleId="1">
    <w:name w:val="heading 1"/>
    <w:basedOn w:val="a"/>
    <w:next w:val="a"/>
    <w:qFormat/>
    <w:rsid w:val="0024216A"/>
    <w:pPr>
      <w:keepNext/>
      <w:numPr>
        <w:numId w:val="11"/>
      </w:numPr>
      <w:spacing w:before="240" w:after="360"/>
      <w:jc w:val="left"/>
      <w:outlineLvl w:val="0"/>
    </w:pPr>
    <w:rPr>
      <w:rFonts w:ascii="Bookman Old Style" w:hAnsi="Bookman Old Style"/>
      <w:b/>
      <w:sz w:val="36"/>
      <w:szCs w:val="36"/>
    </w:rPr>
  </w:style>
  <w:style w:type="paragraph" w:styleId="2">
    <w:name w:val="heading 2"/>
    <w:basedOn w:val="a"/>
    <w:next w:val="a"/>
    <w:qFormat/>
    <w:rsid w:val="0024216A"/>
    <w:pPr>
      <w:keepNext/>
      <w:numPr>
        <w:ilvl w:val="1"/>
        <w:numId w:val="11"/>
      </w:numPr>
      <w:tabs>
        <w:tab w:val="left" w:pos="1043"/>
      </w:tabs>
      <w:spacing w:before="120" w:after="24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qFormat/>
    <w:rsid w:val="0024216A"/>
    <w:pPr>
      <w:keepNext/>
      <w:numPr>
        <w:ilvl w:val="2"/>
        <w:numId w:val="11"/>
      </w:numPr>
      <w:spacing w:before="120" w:after="240"/>
      <w:jc w:val="left"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spacing w:before="120" w:after="240"/>
      <w:ind w:left="454"/>
      <w:jc w:val="left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spacing w:after="0"/>
      <w:jc w:val="left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sz w:val="36"/>
    </w:rPr>
  </w:style>
  <w:style w:type="paragraph" w:styleId="7">
    <w:name w:val="heading 7"/>
    <w:basedOn w:val="a"/>
    <w:next w:val="a"/>
    <w:qFormat/>
    <w:pPr>
      <w:keepNext/>
      <w:ind w:left="737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  <w:bCs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next w:val="a"/>
    <w:qFormat/>
    <w:rsid w:val="00B357ED"/>
    <w:pPr>
      <w:keepNext/>
      <w:spacing w:after="360"/>
      <w:jc w:val="center"/>
      <w:outlineLvl w:val="0"/>
    </w:pPr>
    <w:rPr>
      <w:b/>
      <w:caps/>
      <w:sz w:val="32"/>
      <w:szCs w:val="32"/>
    </w:rPr>
  </w:style>
  <w:style w:type="character" w:styleId="a4">
    <w:name w:val="page number"/>
    <w:rPr>
      <w:rFonts w:ascii="Times New Roman" w:hAnsi="Times New Roman"/>
      <w:b/>
      <w:color w:val="auto"/>
      <w:sz w:val="24"/>
    </w:rPr>
  </w:style>
  <w:style w:type="character" w:styleId="a5">
    <w:name w:val="annotation reference"/>
    <w:semiHidden/>
    <w:rPr>
      <w:sz w:val="16"/>
      <w:szCs w:val="16"/>
    </w:rPr>
  </w:style>
  <w:style w:type="paragraph" w:styleId="a6">
    <w:name w:val="annotation text"/>
    <w:basedOn w:val="a"/>
    <w:semiHidden/>
    <w:rPr>
      <w:sz w:val="20"/>
    </w:rPr>
  </w:style>
  <w:style w:type="paragraph" w:styleId="a7">
    <w:name w:val="footnote text"/>
    <w:basedOn w:val="a"/>
    <w:semiHidden/>
    <w:rPr>
      <w:sz w:val="20"/>
    </w:rPr>
  </w:style>
  <w:style w:type="paragraph" w:customStyle="1" w:styleId="a8">
    <w:name w:val="Курсивный"/>
    <w:basedOn w:val="a"/>
    <w:rPr>
      <w:rFonts w:ascii="Bookman Old Style" w:hAnsi="Bookman Old Style"/>
      <w:i/>
      <w:sz w:val="22"/>
    </w:rPr>
  </w:style>
  <w:style w:type="character" w:customStyle="1" w:styleId="a9">
    <w:name w:val="Термин"/>
    <w:rPr>
      <w:rFonts w:ascii="Times New Roman" w:hAnsi="Times New Roman"/>
      <w:i/>
      <w:noProof/>
      <w:spacing w:val="20"/>
      <w:sz w:val="24"/>
    </w:rPr>
  </w:style>
  <w:style w:type="paragraph" w:styleId="aa">
    <w:name w:val="header"/>
    <w:basedOn w:val="a"/>
    <w:pPr>
      <w:spacing w:after="0"/>
    </w:pPr>
    <w:rPr>
      <w:sz w:val="18"/>
    </w:rPr>
  </w:style>
  <w:style w:type="paragraph" w:styleId="ab">
    <w:name w:val="footer"/>
    <w:basedOn w:val="a"/>
    <w:pPr>
      <w:tabs>
        <w:tab w:val="center" w:pos="4677"/>
        <w:tab w:val="right" w:pos="9355"/>
      </w:tabs>
      <w:spacing w:after="0"/>
    </w:pPr>
    <w:rPr>
      <w:sz w:val="18"/>
    </w:rPr>
  </w:style>
  <w:style w:type="paragraph" w:styleId="40">
    <w:name w:val="toc 4"/>
    <w:basedOn w:val="a"/>
    <w:next w:val="a"/>
    <w:autoRedefine/>
    <w:semiHidden/>
    <w:pPr>
      <w:spacing w:after="0"/>
      <w:ind w:left="720"/>
      <w:jc w:val="left"/>
    </w:pPr>
    <w:rPr>
      <w:szCs w:val="24"/>
    </w:rPr>
  </w:style>
  <w:style w:type="character" w:styleId="ac">
    <w:name w:val="footnote reference"/>
    <w:semiHidden/>
    <w:rPr>
      <w:vertAlign w:val="superscript"/>
    </w:rPr>
  </w:style>
  <w:style w:type="paragraph" w:styleId="50">
    <w:name w:val="toc 5"/>
    <w:basedOn w:val="a"/>
    <w:next w:val="a"/>
    <w:autoRedefine/>
    <w:semiHidden/>
    <w:pPr>
      <w:spacing w:after="0"/>
      <w:ind w:left="960"/>
      <w:jc w:val="left"/>
    </w:pPr>
    <w:rPr>
      <w:szCs w:val="24"/>
    </w:rPr>
  </w:style>
  <w:style w:type="paragraph" w:styleId="60">
    <w:name w:val="toc 6"/>
    <w:basedOn w:val="a"/>
    <w:next w:val="a"/>
    <w:autoRedefine/>
    <w:semiHidden/>
    <w:pPr>
      <w:spacing w:after="0"/>
      <w:ind w:left="1200"/>
      <w:jc w:val="left"/>
    </w:pPr>
    <w:rPr>
      <w:szCs w:val="24"/>
    </w:rPr>
  </w:style>
  <w:style w:type="paragraph" w:styleId="70">
    <w:name w:val="toc 7"/>
    <w:basedOn w:val="a"/>
    <w:next w:val="a"/>
    <w:autoRedefine/>
    <w:semiHidden/>
    <w:pPr>
      <w:spacing w:after="0"/>
      <w:ind w:left="1440"/>
      <w:jc w:val="left"/>
    </w:pPr>
    <w:rPr>
      <w:szCs w:val="24"/>
    </w:rPr>
  </w:style>
  <w:style w:type="paragraph" w:styleId="20">
    <w:name w:val="toc 2"/>
    <w:basedOn w:val="a"/>
    <w:next w:val="a"/>
    <w:uiPriority w:val="39"/>
    <w:pPr>
      <w:ind w:left="227"/>
    </w:pPr>
  </w:style>
  <w:style w:type="paragraph" w:styleId="10">
    <w:name w:val="toc 1"/>
    <w:basedOn w:val="a"/>
    <w:next w:val="a"/>
    <w:uiPriority w:val="39"/>
    <w:rPr>
      <w:bCs/>
      <w:sz w:val="28"/>
    </w:rPr>
  </w:style>
  <w:style w:type="paragraph" w:styleId="30">
    <w:name w:val="toc 3"/>
    <w:basedOn w:val="a"/>
    <w:next w:val="a"/>
    <w:uiPriority w:val="39"/>
    <w:pPr>
      <w:ind w:left="454"/>
    </w:pPr>
  </w:style>
  <w:style w:type="paragraph" w:styleId="80">
    <w:name w:val="toc 8"/>
    <w:basedOn w:val="a"/>
    <w:next w:val="a"/>
    <w:autoRedefine/>
    <w:semiHidden/>
    <w:pPr>
      <w:spacing w:after="0"/>
      <w:ind w:left="1680"/>
      <w:jc w:val="left"/>
    </w:pPr>
    <w:rPr>
      <w:szCs w:val="24"/>
    </w:rPr>
  </w:style>
  <w:style w:type="paragraph" w:styleId="90">
    <w:name w:val="toc 9"/>
    <w:basedOn w:val="a"/>
    <w:next w:val="a"/>
    <w:autoRedefine/>
    <w:semiHidden/>
    <w:pPr>
      <w:spacing w:after="0"/>
      <w:ind w:left="1920"/>
      <w:jc w:val="left"/>
    </w:pPr>
    <w:rPr>
      <w:szCs w:val="24"/>
    </w:rPr>
  </w:style>
  <w:style w:type="paragraph" w:customStyle="1" w:styleId="ad">
    <w:name w:val="Программный код"/>
    <w:basedOn w:val="a"/>
    <w:pPr>
      <w:shd w:val="clear" w:color="auto" w:fill="CCCCCC"/>
      <w:spacing w:after="60"/>
      <w:ind w:firstLine="454"/>
    </w:pPr>
    <w:rPr>
      <w:rFonts w:ascii="Courier New" w:hAnsi="Courier New"/>
      <w:noProof/>
      <w:sz w:val="20"/>
    </w:rPr>
  </w:style>
  <w:style w:type="character" w:styleId="ae">
    <w:name w:val="Hyperlink"/>
    <w:uiPriority w:val="99"/>
    <w:rPr>
      <w:color w:val="0000FF"/>
      <w:u w:val="single"/>
    </w:rPr>
  </w:style>
  <w:style w:type="paragraph" w:styleId="af">
    <w:name w:val="Body Text Indent"/>
    <w:basedOn w:val="a"/>
    <w:pPr>
      <w:ind w:left="720"/>
    </w:pPr>
    <w:rPr>
      <w:i/>
      <w:iCs/>
    </w:rPr>
  </w:style>
  <w:style w:type="paragraph" w:styleId="21">
    <w:name w:val="Body Text Indent 2"/>
    <w:basedOn w:val="a"/>
    <w:pPr>
      <w:ind w:firstLine="454"/>
    </w:pPr>
  </w:style>
  <w:style w:type="character" w:styleId="af0">
    <w:name w:val="FollowedHyperlink"/>
    <w:rPr>
      <w:color w:val="800080"/>
      <w:u w:val="single"/>
    </w:r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paragraph" w:customStyle="1" w:styleId="af1">
    <w:name w:val="Удаленный фрагмент"/>
    <w:basedOn w:val="a"/>
    <w:next w:val="a"/>
    <w:rPr>
      <w:color w:val="999999"/>
      <w:szCs w:val="24"/>
    </w:rPr>
  </w:style>
  <w:style w:type="paragraph" w:styleId="af2">
    <w:name w:val="annotation subject"/>
    <w:basedOn w:val="a6"/>
    <w:next w:val="a6"/>
    <w:semiHidden/>
    <w:rsid w:val="0090021B"/>
    <w:rPr>
      <w:b/>
      <w:bCs/>
    </w:rPr>
  </w:style>
  <w:style w:type="paragraph" w:styleId="af3">
    <w:name w:val="Balloon Text"/>
    <w:basedOn w:val="a"/>
    <w:semiHidden/>
    <w:rsid w:val="0090021B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51058"/>
    <w:pPr>
      <w:spacing w:before="100" w:beforeAutospacing="1" w:after="100" w:afterAutospacing="1"/>
      <w:jc w:val="left"/>
    </w:pPr>
    <w:rPr>
      <w:szCs w:val="24"/>
    </w:rPr>
  </w:style>
  <w:style w:type="character" w:styleId="af4">
    <w:name w:val="Strong"/>
    <w:uiPriority w:val="22"/>
    <w:qFormat/>
    <w:rsid w:val="00F51058"/>
    <w:rPr>
      <w:b/>
      <w:bCs/>
    </w:rPr>
  </w:style>
  <w:style w:type="character" w:styleId="HTML">
    <w:name w:val="HTML Code"/>
    <w:uiPriority w:val="99"/>
    <w:unhideWhenUsed/>
    <w:rsid w:val="00F510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5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2;&#1086;&#1080;%20&#1076;&#1086;&#1082;&#1091;&#1084;&#1077;&#1085;&#1090;&#1099;\MSF\Templates\MSF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MSF.dot</Template>
  <TotalTime>24</TotalTime>
  <Pages>1</Pages>
  <Words>1631</Words>
  <Characters>9298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Спецификации и сценарии тестов</vt:lpstr>
      <vt:lpstr>Спецификации и сценарии тестов</vt:lpstr>
    </vt:vector>
  </TitlesOfParts>
  <Company/>
  <LinksUpToDate>false</LinksUpToDate>
  <CharactersWithSpaces>10908</CharactersWithSpaces>
  <SharedDoc>false</SharedDoc>
  <HLinks>
    <vt:vector size="90" baseType="variant">
      <vt:variant>
        <vt:i4>1441841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_Toc213253518</vt:lpwstr>
      </vt:variant>
      <vt:variant>
        <vt:i4>1441841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_Toc213253517</vt:lpwstr>
      </vt:variant>
      <vt:variant>
        <vt:i4>1441841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_Toc213253516</vt:lpwstr>
      </vt:variant>
      <vt:variant>
        <vt:i4>1441841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_Toc213253515</vt:lpwstr>
      </vt:variant>
      <vt:variant>
        <vt:i4>1441841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_Toc213253514</vt:lpwstr>
      </vt:variant>
      <vt:variant>
        <vt:i4>1441841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_Toc213253513</vt:lpwstr>
      </vt:variant>
      <vt:variant>
        <vt:i4>1441841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_Toc213253512</vt:lpwstr>
      </vt:variant>
      <vt:variant>
        <vt:i4>1441841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_Toc213253511</vt:lpwstr>
      </vt:variant>
      <vt:variant>
        <vt:i4>1441841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_Toc213253510</vt:lpwstr>
      </vt:variant>
      <vt:variant>
        <vt:i4>1507377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_Toc213253509</vt:lpwstr>
      </vt:variant>
      <vt:variant>
        <vt:i4>1507377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_Toc213253508</vt:lpwstr>
      </vt:variant>
      <vt:variant>
        <vt:i4>1507377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_Toc213253507</vt:lpwstr>
      </vt:variant>
      <vt:variant>
        <vt:i4>1507377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_Toc213253506</vt:lpwstr>
      </vt:variant>
      <vt:variant>
        <vt:i4>1507377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_Toc213253505</vt:lpwstr>
      </vt:variant>
      <vt:variant>
        <vt:i4>1507377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_Toc213253504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Спецификации и сценарии тестов</dc:title>
  <dc:subject/>
  <dc:creator>Сысоев А.В.</dc:creator>
  <cp:keywords/>
  <dc:description/>
  <cp:lastModifiedBy>Кирилл</cp:lastModifiedBy>
  <cp:revision>4</cp:revision>
  <cp:lastPrinted>1899-12-31T21:00:00Z</cp:lastPrinted>
  <dcterms:created xsi:type="dcterms:W3CDTF">2025-11-05T14:11:00Z</dcterms:created>
  <dcterms:modified xsi:type="dcterms:W3CDTF">2025-11-06T17:50:00Z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