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FBDE24" w14:textId="77777777" w:rsidR="00097351" w:rsidRDefault="00097351" w:rsidP="00097351">
      <w:pPr>
        <w:spacing w:before="234"/>
        <w:ind w:left="1028" w:right="1029"/>
        <w:jc w:val="center"/>
      </w:pPr>
      <w:r>
        <w:t>МИНИСТЕРСТВО</w:t>
      </w:r>
      <w:r>
        <w:rPr>
          <w:spacing w:val="-15"/>
        </w:rPr>
        <w:t xml:space="preserve"> </w:t>
      </w:r>
      <w:r>
        <w:t>НАУКИ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ВЫСШЕГО</w:t>
      </w:r>
      <w:r>
        <w:rPr>
          <w:spacing w:val="-15"/>
        </w:rPr>
        <w:t xml:space="preserve"> </w:t>
      </w:r>
      <w:r>
        <w:t>ОБРАЗОВАНИЯ РОССИЙСКОЙ ФЕДЕРАЦИИ</w:t>
      </w:r>
    </w:p>
    <w:p w14:paraId="1285C59A" w14:textId="77777777" w:rsidR="00097351" w:rsidRDefault="00097351" w:rsidP="00097351">
      <w:pPr>
        <w:ind w:left="642" w:right="645"/>
        <w:jc w:val="center"/>
      </w:pPr>
      <w:r>
        <w:t>Федеральное</w:t>
      </w:r>
      <w:r>
        <w:rPr>
          <w:spacing w:val="-7"/>
        </w:rPr>
        <w:t xml:space="preserve"> </w:t>
      </w:r>
      <w:r>
        <w:t>государственное</w:t>
      </w:r>
      <w:r>
        <w:rPr>
          <w:spacing w:val="-7"/>
        </w:rPr>
        <w:t xml:space="preserve"> </w:t>
      </w:r>
      <w:r>
        <w:t>автономное</w:t>
      </w:r>
      <w:r>
        <w:rPr>
          <w:spacing w:val="-7"/>
        </w:rPr>
        <w:t xml:space="preserve"> </w:t>
      </w:r>
      <w:r>
        <w:t>образовательное</w:t>
      </w:r>
      <w:r>
        <w:rPr>
          <w:spacing w:val="-7"/>
        </w:rPr>
        <w:t xml:space="preserve"> </w:t>
      </w:r>
      <w:r>
        <w:t>учреждение</w:t>
      </w:r>
      <w:r>
        <w:rPr>
          <w:spacing w:val="-7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30FA531A" w14:textId="77777777" w:rsidR="00097351" w:rsidRDefault="00097351" w:rsidP="00097351">
      <w:pPr>
        <w:spacing w:after="0"/>
        <w:ind w:left="-1"/>
        <w:jc w:val="center"/>
        <w:rPr>
          <w:b/>
        </w:rPr>
      </w:pPr>
      <w:r>
        <w:rPr>
          <w:b/>
        </w:rPr>
        <w:t>«Национальный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исследовательский</w:t>
      </w:r>
    </w:p>
    <w:p w14:paraId="0E52E217" w14:textId="77777777" w:rsidR="00097351" w:rsidRDefault="00097351" w:rsidP="00097351">
      <w:pPr>
        <w:ind w:left="558" w:right="563"/>
        <w:jc w:val="center"/>
        <w:rPr>
          <w:b/>
        </w:rPr>
      </w:pPr>
      <w:r>
        <w:rPr>
          <w:b/>
        </w:rPr>
        <w:t>Нижегородский</w:t>
      </w:r>
      <w:r>
        <w:rPr>
          <w:b/>
          <w:spacing w:val="-5"/>
        </w:rPr>
        <w:t xml:space="preserve"> </w:t>
      </w:r>
      <w:r>
        <w:rPr>
          <w:b/>
        </w:rPr>
        <w:t>государственный</w:t>
      </w:r>
      <w:r>
        <w:rPr>
          <w:b/>
          <w:spacing w:val="-6"/>
        </w:rPr>
        <w:t xml:space="preserve"> </w:t>
      </w:r>
      <w:r>
        <w:rPr>
          <w:b/>
        </w:rPr>
        <w:t>университет</w:t>
      </w:r>
      <w:r>
        <w:rPr>
          <w:b/>
          <w:spacing w:val="-6"/>
        </w:rPr>
        <w:t xml:space="preserve"> </w:t>
      </w:r>
      <w:r>
        <w:rPr>
          <w:b/>
        </w:rPr>
        <w:t>им.</w:t>
      </w:r>
      <w:r>
        <w:rPr>
          <w:b/>
          <w:spacing w:val="-5"/>
        </w:rPr>
        <w:t xml:space="preserve"> </w:t>
      </w:r>
      <w:r>
        <w:rPr>
          <w:b/>
        </w:rPr>
        <w:t>Н.</w:t>
      </w:r>
      <w:r>
        <w:rPr>
          <w:b/>
          <w:spacing w:val="-5"/>
        </w:rPr>
        <w:t xml:space="preserve"> </w:t>
      </w:r>
      <w:r>
        <w:rPr>
          <w:b/>
        </w:rPr>
        <w:t>И.</w:t>
      </w:r>
      <w:r>
        <w:rPr>
          <w:b/>
          <w:spacing w:val="-5"/>
        </w:rPr>
        <w:t xml:space="preserve"> </w:t>
      </w:r>
      <w:r>
        <w:rPr>
          <w:b/>
        </w:rPr>
        <w:t xml:space="preserve">Лобачевского» </w:t>
      </w:r>
      <w:r>
        <w:rPr>
          <w:b/>
          <w:spacing w:val="-2"/>
        </w:rPr>
        <w:t>(ННГУ)</w:t>
      </w:r>
    </w:p>
    <w:p w14:paraId="1CB85770" w14:textId="77777777" w:rsidR="00097351" w:rsidRDefault="00097351" w:rsidP="00097351">
      <w:pPr>
        <w:spacing w:line="288" w:lineRule="auto"/>
        <w:jc w:val="center"/>
        <w:rPr>
          <w:b/>
        </w:rPr>
      </w:pPr>
      <w:r>
        <w:rPr>
          <w:b/>
        </w:rPr>
        <w:t>Институт</w:t>
      </w:r>
      <w:r>
        <w:rPr>
          <w:b/>
          <w:spacing w:val="-8"/>
        </w:rPr>
        <w:t xml:space="preserve"> </w:t>
      </w:r>
      <w:r>
        <w:rPr>
          <w:b/>
        </w:rPr>
        <w:t>информационных</w:t>
      </w:r>
      <w:r>
        <w:rPr>
          <w:b/>
          <w:spacing w:val="-7"/>
        </w:rPr>
        <w:t xml:space="preserve"> </w:t>
      </w:r>
      <w:r>
        <w:rPr>
          <w:b/>
        </w:rPr>
        <w:t>технологий,</w:t>
      </w:r>
      <w:r>
        <w:rPr>
          <w:b/>
          <w:spacing w:val="-7"/>
        </w:rPr>
        <w:t xml:space="preserve"> </w:t>
      </w:r>
      <w:r>
        <w:rPr>
          <w:b/>
        </w:rPr>
        <w:t>математики</w:t>
      </w:r>
      <w:r>
        <w:rPr>
          <w:b/>
          <w:spacing w:val="-7"/>
        </w:rPr>
        <w:t xml:space="preserve"> </w:t>
      </w:r>
      <w:r>
        <w:rPr>
          <w:b/>
        </w:rPr>
        <w:t>и</w:t>
      </w:r>
      <w:r>
        <w:rPr>
          <w:b/>
          <w:spacing w:val="-7"/>
        </w:rPr>
        <w:t xml:space="preserve"> </w:t>
      </w:r>
      <w:r>
        <w:rPr>
          <w:b/>
        </w:rPr>
        <w:t>механики</w:t>
      </w:r>
    </w:p>
    <w:p w14:paraId="66FF1750" w14:textId="77777777" w:rsidR="00097351" w:rsidRDefault="00097351" w:rsidP="00097351">
      <w:pPr>
        <w:spacing w:line="288" w:lineRule="auto"/>
        <w:jc w:val="center"/>
        <w:rPr>
          <w:b/>
          <w:bCs/>
          <w:szCs w:val="18"/>
        </w:rPr>
      </w:pPr>
      <w:r>
        <w:rPr>
          <w:b/>
          <w:bCs/>
          <w:szCs w:val="18"/>
        </w:rPr>
        <w:t>Кафедра Математического обеспечения ЭВМ</w:t>
      </w:r>
    </w:p>
    <w:p w14:paraId="632E37AB" w14:textId="77777777" w:rsidR="00097351" w:rsidRDefault="00097351" w:rsidP="00097351">
      <w:pPr>
        <w:spacing w:line="288" w:lineRule="auto"/>
        <w:jc w:val="center"/>
        <w:rPr>
          <w:sz w:val="28"/>
          <w:szCs w:val="28"/>
        </w:rPr>
      </w:pPr>
    </w:p>
    <w:p w14:paraId="7F1A92A1" w14:textId="77777777" w:rsidR="00097351" w:rsidRDefault="00097351" w:rsidP="00097351">
      <w:pPr>
        <w:spacing w:line="288" w:lineRule="auto"/>
        <w:jc w:val="center"/>
        <w:rPr>
          <w:sz w:val="28"/>
        </w:rPr>
      </w:pPr>
    </w:p>
    <w:p w14:paraId="39781FD4" w14:textId="77777777" w:rsidR="00097351" w:rsidRDefault="00097351" w:rsidP="00097351">
      <w:pPr>
        <w:spacing w:line="288" w:lineRule="auto"/>
        <w:jc w:val="center"/>
        <w:rPr>
          <w:sz w:val="28"/>
        </w:rPr>
      </w:pPr>
      <w:r>
        <w:rPr>
          <w:sz w:val="28"/>
        </w:rPr>
        <w:t>УЧЕБНЫЙ КУРС</w:t>
      </w:r>
    </w:p>
    <w:p w14:paraId="5069CCE0" w14:textId="77777777" w:rsidR="00097351" w:rsidRDefault="00097351" w:rsidP="00097351">
      <w:pPr>
        <w:spacing w:line="288" w:lineRule="auto"/>
        <w:jc w:val="center"/>
        <w:rPr>
          <w:b/>
          <w:sz w:val="28"/>
        </w:rPr>
      </w:pPr>
      <w:r>
        <w:rPr>
          <w:b/>
          <w:sz w:val="28"/>
        </w:rPr>
        <w:t>«Объектно-ориентированный анализ и проектирование»</w:t>
      </w:r>
    </w:p>
    <w:p w14:paraId="05E58472" w14:textId="77777777" w:rsidR="00097351" w:rsidRDefault="00097351" w:rsidP="00097351">
      <w:pPr>
        <w:spacing w:line="288" w:lineRule="auto"/>
        <w:ind w:right="-625" w:hanging="284"/>
        <w:jc w:val="center"/>
        <w:rPr>
          <w:sz w:val="28"/>
        </w:rPr>
      </w:pPr>
      <w:r>
        <w:rPr>
          <w:sz w:val="28"/>
        </w:rPr>
        <w:t>для подготовки по направлению «Информационные технологии»</w:t>
      </w:r>
    </w:p>
    <w:p w14:paraId="5116BF70" w14:textId="77777777" w:rsidR="00097351" w:rsidRDefault="002335EA" w:rsidP="00097351">
      <w:pPr>
        <w:pStyle w:val="a3"/>
        <w:spacing w:after="120"/>
      </w:pPr>
      <w:fldSimple w:instr=" TITLE &quot;концепция проекта&quot; \* MERGEFORMAT ">
        <w:r w:rsidR="00097351">
          <w:t>концепция проекта</w:t>
        </w:r>
      </w:fldSimple>
    </w:p>
    <w:p w14:paraId="70BB041A" w14:textId="77777777" w:rsidR="00097351" w:rsidRDefault="00097351" w:rsidP="0009735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Программный комплекс </w:t>
      </w:r>
      <w:r>
        <w:rPr>
          <w:color w:val="0F1115"/>
          <w:sz w:val="32"/>
          <w:szCs w:val="32"/>
        </w:rPr>
        <w:t>для автосервиса «Починим все»</w:t>
      </w:r>
    </w:p>
    <w:p w14:paraId="5199402C" w14:textId="77777777" w:rsidR="00097351" w:rsidRDefault="00097351" w:rsidP="00097351"/>
    <w:p w14:paraId="7F3FB305" w14:textId="77777777" w:rsidR="00097351" w:rsidRDefault="00097351" w:rsidP="00097351"/>
    <w:p w14:paraId="49C3BB41" w14:textId="77777777" w:rsidR="00097351" w:rsidRDefault="00097351" w:rsidP="00097351"/>
    <w:p w14:paraId="74F390F0" w14:textId="77777777" w:rsidR="00097351" w:rsidRDefault="00097351" w:rsidP="00097351">
      <w:pPr>
        <w:ind w:left="5812"/>
        <w:rPr>
          <w:b/>
          <w:bCs/>
        </w:rPr>
      </w:pPr>
      <w:r>
        <w:rPr>
          <w:b/>
          <w:bCs/>
        </w:rPr>
        <w:t>Выполнили:</w:t>
      </w:r>
    </w:p>
    <w:p w14:paraId="3F0C4FB5" w14:textId="77777777" w:rsidR="00097351" w:rsidRDefault="00097351" w:rsidP="00097351">
      <w:pPr>
        <w:ind w:left="5812"/>
      </w:pPr>
      <w:r>
        <w:t>студенты группы 3822Б1ПР1</w:t>
      </w:r>
    </w:p>
    <w:p w14:paraId="565AAACB" w14:textId="77777777" w:rsidR="00097351" w:rsidRDefault="00097351" w:rsidP="00097351">
      <w:pPr>
        <w:ind w:left="5812"/>
      </w:pPr>
      <w:proofErr w:type="spellStart"/>
      <w:r>
        <w:t>Хасаньянов</w:t>
      </w:r>
      <w:proofErr w:type="spellEnd"/>
      <w:r>
        <w:t xml:space="preserve"> Кирилл Вадимович,</w:t>
      </w:r>
    </w:p>
    <w:p w14:paraId="6F5717FE" w14:textId="77777777" w:rsidR="00097351" w:rsidRDefault="00097351" w:rsidP="00097351">
      <w:pPr>
        <w:ind w:left="5812"/>
      </w:pPr>
      <w:r>
        <w:t>Николаев Роман Алексеевич,</w:t>
      </w:r>
    </w:p>
    <w:p w14:paraId="7B405AD7" w14:textId="77777777" w:rsidR="00097351" w:rsidRDefault="00097351" w:rsidP="00097351">
      <w:pPr>
        <w:ind w:left="5812"/>
      </w:pPr>
      <w:r>
        <w:t xml:space="preserve">Корнеева Екатерина Максимовна, </w:t>
      </w:r>
    </w:p>
    <w:p w14:paraId="6EE9D5C6" w14:textId="77777777" w:rsidR="00097351" w:rsidRDefault="00097351" w:rsidP="00097351">
      <w:pPr>
        <w:ind w:left="5812"/>
      </w:pPr>
      <w:r>
        <w:t>Капустин Иван Александрович,</w:t>
      </w:r>
    </w:p>
    <w:p w14:paraId="1BBB0DE2" w14:textId="77777777" w:rsidR="00097351" w:rsidRDefault="00097351" w:rsidP="00097351">
      <w:pPr>
        <w:ind w:left="5812"/>
      </w:pPr>
      <w:r>
        <w:t>Белов Артём Алексеевич</w:t>
      </w:r>
    </w:p>
    <w:p w14:paraId="721061CD" w14:textId="77777777" w:rsidR="00097351" w:rsidRDefault="00097351" w:rsidP="00097351">
      <w:pPr>
        <w:spacing w:before="240"/>
        <w:ind w:left="5812"/>
        <w:rPr>
          <w:b/>
          <w:bCs/>
        </w:rPr>
      </w:pPr>
      <w:r>
        <w:rPr>
          <w:b/>
          <w:bCs/>
        </w:rPr>
        <w:t>Проверил:</w:t>
      </w:r>
    </w:p>
    <w:p w14:paraId="7984F958" w14:textId="2DEA5DEF" w:rsidR="00097351" w:rsidRDefault="002A3BD4" w:rsidP="00097351">
      <w:pPr>
        <w:ind w:left="5812"/>
      </w:pPr>
      <w:r>
        <w:t>д</w:t>
      </w:r>
      <w:r w:rsidR="00097351">
        <w:t xml:space="preserve">оцент кафедры МОСТ, </w:t>
      </w:r>
    </w:p>
    <w:p w14:paraId="7D5E992E" w14:textId="77777777" w:rsidR="00097351" w:rsidRDefault="00097351" w:rsidP="00097351">
      <w:pPr>
        <w:ind w:left="5812"/>
      </w:pPr>
      <w:r>
        <w:t>кандидат технических наук</w:t>
      </w:r>
    </w:p>
    <w:p w14:paraId="31276F6D" w14:textId="77777777" w:rsidR="00097351" w:rsidRDefault="00097351" w:rsidP="00097351">
      <w:pPr>
        <w:ind w:left="5812"/>
      </w:pPr>
      <w:r>
        <w:t xml:space="preserve">Лебедев Илья </w:t>
      </w:r>
      <w:proofErr w:type="spellStart"/>
      <w:r>
        <w:t>Генадьевич</w:t>
      </w:r>
      <w:proofErr w:type="spellEnd"/>
    </w:p>
    <w:p w14:paraId="50EA69DC" w14:textId="77777777" w:rsidR="00097351" w:rsidRDefault="00097351" w:rsidP="00097351">
      <w:pPr>
        <w:spacing w:line="288" w:lineRule="auto"/>
      </w:pPr>
    </w:p>
    <w:p w14:paraId="4BEBFEC7" w14:textId="77777777" w:rsidR="00097351" w:rsidRDefault="00097351" w:rsidP="00097351">
      <w:pPr>
        <w:spacing w:line="288" w:lineRule="auto"/>
      </w:pPr>
    </w:p>
    <w:p w14:paraId="3799FAAD" w14:textId="77777777" w:rsidR="00097351" w:rsidRDefault="00097351" w:rsidP="00097351">
      <w:pPr>
        <w:spacing w:after="0" w:line="288" w:lineRule="auto"/>
        <w:jc w:val="center"/>
      </w:pPr>
      <w:r>
        <w:t>Нижний Новгород</w:t>
      </w:r>
      <w:r>
        <w:br/>
        <w:t>2025</w:t>
      </w:r>
    </w:p>
    <w:p w14:paraId="51DD74BB" w14:textId="6E4E9285" w:rsidR="003B20FB" w:rsidRPr="00523338" w:rsidRDefault="00932238" w:rsidP="00097351">
      <w:pPr>
        <w:pStyle w:val="6"/>
        <w:spacing w:before="480" w:after="240"/>
      </w:pPr>
      <w:r>
        <w:br w:type="page"/>
      </w:r>
      <w:r w:rsidR="003B20FB" w:rsidRPr="00523338">
        <w:rPr>
          <w:sz w:val="32"/>
          <w:szCs w:val="18"/>
        </w:rPr>
        <w:lastRenderedPageBreak/>
        <w:t>Содержание</w:t>
      </w:r>
    </w:p>
    <w:bookmarkStart w:id="0" w:name="_Toc114815999"/>
    <w:bookmarkStart w:id="1" w:name="_Toc114823010"/>
    <w:bookmarkStart w:id="2" w:name="_Toc115845556"/>
    <w:bookmarkStart w:id="3" w:name="_Toc115845555"/>
    <w:p w14:paraId="14188CFF" w14:textId="65143E90" w:rsidR="00090EAB" w:rsidRPr="00A044EB" w:rsidRDefault="00D72C44">
      <w:pPr>
        <w:pStyle w:val="10"/>
        <w:tabs>
          <w:tab w:val="left" w:pos="454"/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</w:rPr>
      </w:pPr>
      <w:r w:rsidRPr="00A044EB">
        <w:rPr>
          <w:sz w:val="24"/>
          <w:szCs w:val="24"/>
        </w:rPr>
        <w:fldChar w:fldCharType="begin"/>
      </w:r>
      <w:r w:rsidRPr="00A044EB">
        <w:rPr>
          <w:sz w:val="24"/>
          <w:szCs w:val="24"/>
        </w:rPr>
        <w:instrText xml:space="preserve"> TOC \o "1-3" \h \z \u </w:instrText>
      </w:r>
      <w:r w:rsidRPr="00A044EB">
        <w:rPr>
          <w:sz w:val="24"/>
          <w:szCs w:val="24"/>
        </w:rPr>
        <w:fldChar w:fldCharType="separate"/>
      </w:r>
      <w:hyperlink w:anchor="_Toc215156377" w:history="1">
        <w:r w:rsidR="00090EAB" w:rsidRPr="00A044EB">
          <w:rPr>
            <w:rStyle w:val="af"/>
            <w:noProof/>
            <w:sz w:val="24"/>
            <w:szCs w:val="24"/>
          </w:rPr>
          <w:t>1.</w:t>
        </w:r>
        <w:r w:rsidR="00090EAB" w:rsidRPr="00A044EB">
          <w:rPr>
            <w:rFonts w:asciiTheme="minorHAnsi" w:eastAsiaTheme="minorEastAsia" w:hAnsiTheme="minorHAnsi" w:cstheme="minorBidi"/>
            <w:bCs w:val="0"/>
            <w:noProof/>
            <w:sz w:val="24"/>
            <w:szCs w:val="24"/>
          </w:rPr>
          <w:tab/>
        </w:r>
        <w:r w:rsidR="00090EAB" w:rsidRPr="00A044EB">
          <w:rPr>
            <w:rStyle w:val="af"/>
            <w:noProof/>
            <w:sz w:val="24"/>
            <w:szCs w:val="24"/>
          </w:rPr>
          <w:t>История проекта</w:t>
        </w:r>
        <w:r w:rsidR="00090EAB" w:rsidRPr="00A044EB">
          <w:rPr>
            <w:noProof/>
            <w:webHidden/>
            <w:sz w:val="24"/>
            <w:szCs w:val="24"/>
          </w:rPr>
          <w:tab/>
        </w:r>
        <w:r w:rsidR="00090EAB" w:rsidRPr="00A044EB">
          <w:rPr>
            <w:noProof/>
            <w:webHidden/>
            <w:sz w:val="24"/>
            <w:szCs w:val="24"/>
          </w:rPr>
          <w:fldChar w:fldCharType="begin"/>
        </w:r>
        <w:r w:rsidR="00090EAB" w:rsidRPr="00A044EB">
          <w:rPr>
            <w:noProof/>
            <w:webHidden/>
            <w:sz w:val="24"/>
            <w:szCs w:val="24"/>
          </w:rPr>
          <w:instrText xml:space="preserve"> PAGEREF _Toc215156377 \h </w:instrText>
        </w:r>
        <w:r w:rsidR="00090EAB" w:rsidRPr="00A044EB">
          <w:rPr>
            <w:noProof/>
            <w:webHidden/>
            <w:sz w:val="24"/>
            <w:szCs w:val="24"/>
          </w:rPr>
        </w:r>
        <w:r w:rsidR="00090EAB" w:rsidRPr="00A044EB">
          <w:rPr>
            <w:noProof/>
            <w:webHidden/>
            <w:sz w:val="24"/>
            <w:szCs w:val="24"/>
          </w:rPr>
          <w:fldChar w:fldCharType="separate"/>
        </w:r>
        <w:r w:rsidR="00B60F29">
          <w:rPr>
            <w:noProof/>
            <w:webHidden/>
            <w:sz w:val="24"/>
            <w:szCs w:val="24"/>
          </w:rPr>
          <w:t>3</w:t>
        </w:r>
        <w:r w:rsidR="00090EAB" w:rsidRPr="00A044EB">
          <w:rPr>
            <w:noProof/>
            <w:webHidden/>
            <w:sz w:val="24"/>
            <w:szCs w:val="24"/>
          </w:rPr>
          <w:fldChar w:fldCharType="end"/>
        </w:r>
      </w:hyperlink>
    </w:p>
    <w:p w14:paraId="0CE5DDB8" w14:textId="47023326" w:rsidR="00090EAB" w:rsidRPr="00A044EB" w:rsidRDefault="00453AE5">
      <w:pPr>
        <w:pStyle w:val="10"/>
        <w:tabs>
          <w:tab w:val="left" w:pos="454"/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</w:rPr>
      </w:pPr>
      <w:hyperlink w:anchor="_Toc215156378" w:history="1">
        <w:r w:rsidR="00090EAB" w:rsidRPr="00A044EB">
          <w:rPr>
            <w:rStyle w:val="af"/>
            <w:noProof/>
            <w:sz w:val="24"/>
            <w:szCs w:val="24"/>
          </w:rPr>
          <w:t>2.</w:t>
        </w:r>
        <w:r w:rsidR="00090EAB" w:rsidRPr="00A044EB">
          <w:rPr>
            <w:rFonts w:asciiTheme="minorHAnsi" w:eastAsiaTheme="minorEastAsia" w:hAnsiTheme="minorHAnsi" w:cstheme="minorBidi"/>
            <w:bCs w:val="0"/>
            <w:noProof/>
            <w:sz w:val="24"/>
            <w:szCs w:val="24"/>
          </w:rPr>
          <w:tab/>
        </w:r>
        <w:r w:rsidR="00090EAB" w:rsidRPr="00A044EB">
          <w:rPr>
            <w:rStyle w:val="af"/>
            <w:noProof/>
            <w:sz w:val="24"/>
            <w:szCs w:val="24"/>
          </w:rPr>
          <w:t>Цели дизайна</w:t>
        </w:r>
        <w:r w:rsidR="00090EAB" w:rsidRPr="00A044EB">
          <w:rPr>
            <w:noProof/>
            <w:webHidden/>
            <w:sz w:val="24"/>
            <w:szCs w:val="24"/>
          </w:rPr>
          <w:tab/>
        </w:r>
        <w:r w:rsidR="00090EAB" w:rsidRPr="00A044EB">
          <w:rPr>
            <w:noProof/>
            <w:webHidden/>
            <w:sz w:val="24"/>
            <w:szCs w:val="24"/>
          </w:rPr>
          <w:fldChar w:fldCharType="begin"/>
        </w:r>
        <w:r w:rsidR="00090EAB" w:rsidRPr="00A044EB">
          <w:rPr>
            <w:noProof/>
            <w:webHidden/>
            <w:sz w:val="24"/>
            <w:szCs w:val="24"/>
          </w:rPr>
          <w:instrText xml:space="preserve"> PAGEREF _Toc215156378 \h </w:instrText>
        </w:r>
        <w:r w:rsidR="00090EAB" w:rsidRPr="00A044EB">
          <w:rPr>
            <w:noProof/>
            <w:webHidden/>
            <w:sz w:val="24"/>
            <w:szCs w:val="24"/>
          </w:rPr>
        </w:r>
        <w:r w:rsidR="00090EAB" w:rsidRPr="00A044EB">
          <w:rPr>
            <w:noProof/>
            <w:webHidden/>
            <w:sz w:val="24"/>
            <w:szCs w:val="24"/>
          </w:rPr>
          <w:fldChar w:fldCharType="separate"/>
        </w:r>
        <w:r w:rsidR="00B60F29">
          <w:rPr>
            <w:noProof/>
            <w:webHidden/>
            <w:sz w:val="24"/>
            <w:szCs w:val="24"/>
          </w:rPr>
          <w:t>4</w:t>
        </w:r>
        <w:r w:rsidR="00090EAB" w:rsidRPr="00A044EB">
          <w:rPr>
            <w:noProof/>
            <w:webHidden/>
            <w:sz w:val="24"/>
            <w:szCs w:val="24"/>
          </w:rPr>
          <w:fldChar w:fldCharType="end"/>
        </w:r>
      </w:hyperlink>
    </w:p>
    <w:p w14:paraId="69778F78" w14:textId="53D25793" w:rsidR="00090EAB" w:rsidRPr="00A044EB" w:rsidRDefault="00453AE5">
      <w:pPr>
        <w:pStyle w:val="20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215156379" w:history="1">
        <w:r w:rsidR="00090EAB" w:rsidRPr="00A044EB">
          <w:rPr>
            <w:rStyle w:val="af"/>
            <w:noProof/>
            <w:szCs w:val="24"/>
          </w:rPr>
          <w:t>2.1.</w:t>
        </w:r>
        <w:r w:rsidR="00090EAB" w:rsidRPr="00A044EB"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="00090EAB" w:rsidRPr="00A044EB">
          <w:rPr>
            <w:rStyle w:val="af"/>
            <w:noProof/>
            <w:szCs w:val="24"/>
          </w:rPr>
          <w:t>Требования пользователя</w:t>
        </w:r>
        <w:r w:rsidR="00090EAB" w:rsidRPr="00A044EB">
          <w:rPr>
            <w:noProof/>
            <w:webHidden/>
            <w:szCs w:val="24"/>
          </w:rPr>
          <w:tab/>
        </w:r>
        <w:r w:rsidR="00090EAB" w:rsidRPr="00A044EB">
          <w:rPr>
            <w:noProof/>
            <w:webHidden/>
            <w:szCs w:val="24"/>
          </w:rPr>
          <w:fldChar w:fldCharType="begin"/>
        </w:r>
        <w:r w:rsidR="00090EAB" w:rsidRPr="00A044EB">
          <w:rPr>
            <w:noProof/>
            <w:webHidden/>
            <w:szCs w:val="24"/>
          </w:rPr>
          <w:instrText xml:space="preserve"> PAGEREF _Toc215156379 \h </w:instrText>
        </w:r>
        <w:r w:rsidR="00090EAB" w:rsidRPr="00A044EB">
          <w:rPr>
            <w:noProof/>
            <w:webHidden/>
            <w:szCs w:val="24"/>
          </w:rPr>
        </w:r>
        <w:r w:rsidR="00090EAB" w:rsidRPr="00A044EB">
          <w:rPr>
            <w:noProof/>
            <w:webHidden/>
            <w:szCs w:val="24"/>
          </w:rPr>
          <w:fldChar w:fldCharType="separate"/>
        </w:r>
        <w:r w:rsidR="00B60F29">
          <w:rPr>
            <w:noProof/>
            <w:webHidden/>
            <w:szCs w:val="24"/>
          </w:rPr>
          <w:t>4</w:t>
        </w:r>
        <w:r w:rsidR="00090EAB" w:rsidRPr="00A044EB">
          <w:rPr>
            <w:noProof/>
            <w:webHidden/>
            <w:szCs w:val="24"/>
          </w:rPr>
          <w:fldChar w:fldCharType="end"/>
        </w:r>
      </w:hyperlink>
    </w:p>
    <w:p w14:paraId="2AC7CE34" w14:textId="2092014B" w:rsidR="00090EAB" w:rsidRPr="00A044EB" w:rsidRDefault="00453AE5">
      <w:pPr>
        <w:pStyle w:val="20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215156380" w:history="1">
        <w:r w:rsidR="00090EAB" w:rsidRPr="00A044EB">
          <w:rPr>
            <w:rStyle w:val="af"/>
            <w:noProof/>
            <w:szCs w:val="24"/>
          </w:rPr>
          <w:t>2.2.</w:t>
        </w:r>
        <w:r w:rsidR="00090EAB" w:rsidRPr="00A044EB"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="00090EAB" w:rsidRPr="00A044EB">
          <w:rPr>
            <w:rStyle w:val="af"/>
            <w:noProof/>
            <w:szCs w:val="24"/>
          </w:rPr>
          <w:t>Системные требования</w:t>
        </w:r>
        <w:r w:rsidR="00090EAB" w:rsidRPr="00A044EB">
          <w:rPr>
            <w:noProof/>
            <w:webHidden/>
            <w:szCs w:val="24"/>
          </w:rPr>
          <w:tab/>
        </w:r>
        <w:r w:rsidR="00090EAB" w:rsidRPr="00A044EB">
          <w:rPr>
            <w:noProof/>
            <w:webHidden/>
            <w:szCs w:val="24"/>
          </w:rPr>
          <w:fldChar w:fldCharType="begin"/>
        </w:r>
        <w:r w:rsidR="00090EAB" w:rsidRPr="00A044EB">
          <w:rPr>
            <w:noProof/>
            <w:webHidden/>
            <w:szCs w:val="24"/>
          </w:rPr>
          <w:instrText xml:space="preserve"> PAGEREF _Toc215156380 \h </w:instrText>
        </w:r>
        <w:r w:rsidR="00090EAB" w:rsidRPr="00A044EB">
          <w:rPr>
            <w:noProof/>
            <w:webHidden/>
            <w:szCs w:val="24"/>
          </w:rPr>
        </w:r>
        <w:r w:rsidR="00090EAB" w:rsidRPr="00A044EB">
          <w:rPr>
            <w:noProof/>
            <w:webHidden/>
            <w:szCs w:val="24"/>
          </w:rPr>
          <w:fldChar w:fldCharType="separate"/>
        </w:r>
        <w:r w:rsidR="00B60F29">
          <w:rPr>
            <w:noProof/>
            <w:webHidden/>
            <w:szCs w:val="24"/>
          </w:rPr>
          <w:t>4</w:t>
        </w:r>
        <w:r w:rsidR="00090EAB" w:rsidRPr="00A044EB">
          <w:rPr>
            <w:noProof/>
            <w:webHidden/>
            <w:szCs w:val="24"/>
          </w:rPr>
          <w:fldChar w:fldCharType="end"/>
        </w:r>
      </w:hyperlink>
    </w:p>
    <w:p w14:paraId="4E3E720A" w14:textId="4102B3C1" w:rsidR="00090EAB" w:rsidRPr="00A044EB" w:rsidRDefault="00453AE5">
      <w:pPr>
        <w:pStyle w:val="20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215156381" w:history="1">
        <w:r w:rsidR="00090EAB" w:rsidRPr="00A044EB">
          <w:rPr>
            <w:rStyle w:val="af"/>
            <w:noProof/>
            <w:szCs w:val="24"/>
          </w:rPr>
          <w:t>2.3.</w:t>
        </w:r>
        <w:r w:rsidR="00090EAB" w:rsidRPr="00A044EB"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="00090EAB" w:rsidRPr="00A044EB">
          <w:rPr>
            <w:rStyle w:val="af"/>
            <w:noProof/>
            <w:szCs w:val="24"/>
          </w:rPr>
          <w:t>Сценарии использования</w:t>
        </w:r>
        <w:r w:rsidR="00090EAB" w:rsidRPr="00A044EB">
          <w:rPr>
            <w:noProof/>
            <w:webHidden/>
            <w:szCs w:val="24"/>
          </w:rPr>
          <w:tab/>
        </w:r>
        <w:r w:rsidR="00090EAB" w:rsidRPr="00A044EB">
          <w:rPr>
            <w:noProof/>
            <w:webHidden/>
            <w:szCs w:val="24"/>
          </w:rPr>
          <w:fldChar w:fldCharType="begin"/>
        </w:r>
        <w:r w:rsidR="00090EAB" w:rsidRPr="00A044EB">
          <w:rPr>
            <w:noProof/>
            <w:webHidden/>
            <w:szCs w:val="24"/>
          </w:rPr>
          <w:instrText xml:space="preserve"> PAGEREF _Toc215156381 \h </w:instrText>
        </w:r>
        <w:r w:rsidR="00090EAB" w:rsidRPr="00A044EB">
          <w:rPr>
            <w:noProof/>
            <w:webHidden/>
            <w:szCs w:val="24"/>
          </w:rPr>
        </w:r>
        <w:r w:rsidR="00090EAB" w:rsidRPr="00A044EB">
          <w:rPr>
            <w:noProof/>
            <w:webHidden/>
            <w:szCs w:val="24"/>
          </w:rPr>
          <w:fldChar w:fldCharType="separate"/>
        </w:r>
        <w:r w:rsidR="00B60F29">
          <w:rPr>
            <w:noProof/>
            <w:webHidden/>
            <w:szCs w:val="24"/>
          </w:rPr>
          <w:t>5</w:t>
        </w:r>
        <w:r w:rsidR="00090EAB" w:rsidRPr="00A044EB">
          <w:rPr>
            <w:noProof/>
            <w:webHidden/>
            <w:szCs w:val="24"/>
          </w:rPr>
          <w:fldChar w:fldCharType="end"/>
        </w:r>
      </w:hyperlink>
    </w:p>
    <w:p w14:paraId="4CA9B89B" w14:textId="42183988" w:rsidR="00090EAB" w:rsidRPr="00A044EB" w:rsidRDefault="00453AE5">
      <w:pPr>
        <w:pStyle w:val="10"/>
        <w:tabs>
          <w:tab w:val="left" w:pos="454"/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</w:rPr>
      </w:pPr>
      <w:hyperlink w:anchor="_Toc215156382" w:history="1">
        <w:r w:rsidR="00090EAB" w:rsidRPr="00A044EB">
          <w:rPr>
            <w:rStyle w:val="af"/>
            <w:noProof/>
            <w:sz w:val="24"/>
            <w:szCs w:val="24"/>
          </w:rPr>
          <w:t>3.</w:t>
        </w:r>
        <w:r w:rsidR="00090EAB" w:rsidRPr="00A044EB">
          <w:rPr>
            <w:rFonts w:asciiTheme="minorHAnsi" w:eastAsiaTheme="minorEastAsia" w:hAnsiTheme="minorHAnsi" w:cstheme="minorBidi"/>
            <w:bCs w:val="0"/>
            <w:noProof/>
            <w:sz w:val="24"/>
            <w:szCs w:val="24"/>
          </w:rPr>
          <w:tab/>
        </w:r>
        <w:r w:rsidR="00090EAB" w:rsidRPr="00A044EB">
          <w:rPr>
            <w:rStyle w:val="af"/>
            <w:noProof/>
            <w:sz w:val="24"/>
            <w:szCs w:val="24"/>
          </w:rPr>
          <w:t>Исключенные возможности и неподдерживаемые сценарии</w:t>
        </w:r>
        <w:r w:rsidR="00090EAB" w:rsidRPr="00A044EB">
          <w:rPr>
            <w:noProof/>
            <w:webHidden/>
            <w:sz w:val="24"/>
            <w:szCs w:val="24"/>
          </w:rPr>
          <w:tab/>
        </w:r>
        <w:r w:rsidR="00090EAB" w:rsidRPr="00A044EB">
          <w:rPr>
            <w:noProof/>
            <w:webHidden/>
            <w:sz w:val="24"/>
            <w:szCs w:val="24"/>
          </w:rPr>
          <w:fldChar w:fldCharType="begin"/>
        </w:r>
        <w:r w:rsidR="00090EAB" w:rsidRPr="00A044EB">
          <w:rPr>
            <w:noProof/>
            <w:webHidden/>
            <w:sz w:val="24"/>
            <w:szCs w:val="24"/>
          </w:rPr>
          <w:instrText xml:space="preserve"> PAGEREF _Toc215156382 \h </w:instrText>
        </w:r>
        <w:r w:rsidR="00090EAB" w:rsidRPr="00A044EB">
          <w:rPr>
            <w:noProof/>
            <w:webHidden/>
            <w:sz w:val="24"/>
            <w:szCs w:val="24"/>
          </w:rPr>
        </w:r>
        <w:r w:rsidR="00090EAB" w:rsidRPr="00A044EB">
          <w:rPr>
            <w:noProof/>
            <w:webHidden/>
            <w:sz w:val="24"/>
            <w:szCs w:val="24"/>
          </w:rPr>
          <w:fldChar w:fldCharType="separate"/>
        </w:r>
        <w:r w:rsidR="00B60F29">
          <w:rPr>
            <w:noProof/>
            <w:webHidden/>
            <w:sz w:val="24"/>
            <w:szCs w:val="24"/>
          </w:rPr>
          <w:t>11</w:t>
        </w:r>
        <w:r w:rsidR="00090EAB" w:rsidRPr="00A044EB">
          <w:rPr>
            <w:noProof/>
            <w:webHidden/>
            <w:sz w:val="24"/>
            <w:szCs w:val="24"/>
          </w:rPr>
          <w:fldChar w:fldCharType="end"/>
        </w:r>
      </w:hyperlink>
    </w:p>
    <w:p w14:paraId="261BFD62" w14:textId="73ECA5AF" w:rsidR="00090EAB" w:rsidRPr="00A044EB" w:rsidRDefault="00453AE5">
      <w:pPr>
        <w:pStyle w:val="10"/>
        <w:tabs>
          <w:tab w:val="left" w:pos="454"/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</w:rPr>
      </w:pPr>
      <w:hyperlink w:anchor="_Toc215156383" w:history="1">
        <w:r w:rsidR="00090EAB" w:rsidRPr="00A044EB">
          <w:rPr>
            <w:rStyle w:val="af"/>
            <w:noProof/>
            <w:sz w:val="24"/>
            <w:szCs w:val="24"/>
          </w:rPr>
          <w:t>4.</w:t>
        </w:r>
        <w:r w:rsidR="00090EAB" w:rsidRPr="00A044EB">
          <w:rPr>
            <w:rFonts w:asciiTheme="minorHAnsi" w:eastAsiaTheme="minorEastAsia" w:hAnsiTheme="minorHAnsi" w:cstheme="minorBidi"/>
            <w:bCs w:val="0"/>
            <w:noProof/>
            <w:sz w:val="24"/>
            <w:szCs w:val="24"/>
          </w:rPr>
          <w:tab/>
        </w:r>
        <w:r w:rsidR="00090EAB" w:rsidRPr="00A044EB">
          <w:rPr>
            <w:rStyle w:val="af"/>
            <w:noProof/>
            <w:sz w:val="24"/>
            <w:szCs w:val="24"/>
          </w:rPr>
          <w:t>Предположения и зависимости</w:t>
        </w:r>
        <w:r w:rsidR="00090EAB" w:rsidRPr="00A044EB">
          <w:rPr>
            <w:noProof/>
            <w:webHidden/>
            <w:sz w:val="24"/>
            <w:szCs w:val="24"/>
          </w:rPr>
          <w:tab/>
        </w:r>
        <w:r w:rsidR="00090EAB" w:rsidRPr="00A044EB">
          <w:rPr>
            <w:noProof/>
            <w:webHidden/>
            <w:sz w:val="24"/>
            <w:szCs w:val="24"/>
          </w:rPr>
          <w:fldChar w:fldCharType="begin"/>
        </w:r>
        <w:r w:rsidR="00090EAB" w:rsidRPr="00A044EB">
          <w:rPr>
            <w:noProof/>
            <w:webHidden/>
            <w:sz w:val="24"/>
            <w:szCs w:val="24"/>
          </w:rPr>
          <w:instrText xml:space="preserve"> PAGEREF _Toc215156383 \h </w:instrText>
        </w:r>
        <w:r w:rsidR="00090EAB" w:rsidRPr="00A044EB">
          <w:rPr>
            <w:noProof/>
            <w:webHidden/>
            <w:sz w:val="24"/>
            <w:szCs w:val="24"/>
          </w:rPr>
        </w:r>
        <w:r w:rsidR="00090EAB" w:rsidRPr="00A044EB">
          <w:rPr>
            <w:noProof/>
            <w:webHidden/>
            <w:sz w:val="24"/>
            <w:szCs w:val="24"/>
          </w:rPr>
          <w:fldChar w:fldCharType="separate"/>
        </w:r>
        <w:r w:rsidR="00B60F29">
          <w:rPr>
            <w:noProof/>
            <w:webHidden/>
            <w:sz w:val="24"/>
            <w:szCs w:val="24"/>
          </w:rPr>
          <w:t>12</w:t>
        </w:r>
        <w:r w:rsidR="00090EAB" w:rsidRPr="00A044EB">
          <w:rPr>
            <w:noProof/>
            <w:webHidden/>
            <w:sz w:val="24"/>
            <w:szCs w:val="24"/>
          </w:rPr>
          <w:fldChar w:fldCharType="end"/>
        </w:r>
      </w:hyperlink>
    </w:p>
    <w:p w14:paraId="1AD461BC" w14:textId="321DAE86" w:rsidR="00090EAB" w:rsidRPr="00A044EB" w:rsidRDefault="00453AE5">
      <w:pPr>
        <w:pStyle w:val="10"/>
        <w:tabs>
          <w:tab w:val="left" w:pos="454"/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</w:rPr>
      </w:pPr>
      <w:hyperlink w:anchor="_Toc215156384" w:history="1">
        <w:r w:rsidR="00090EAB" w:rsidRPr="00A044EB">
          <w:rPr>
            <w:rStyle w:val="af"/>
            <w:noProof/>
            <w:sz w:val="24"/>
            <w:szCs w:val="24"/>
          </w:rPr>
          <w:t>5.</w:t>
        </w:r>
        <w:r w:rsidR="00090EAB" w:rsidRPr="00A044EB">
          <w:rPr>
            <w:rFonts w:asciiTheme="minorHAnsi" w:eastAsiaTheme="minorEastAsia" w:hAnsiTheme="minorHAnsi" w:cstheme="minorBidi"/>
            <w:bCs w:val="0"/>
            <w:noProof/>
            <w:sz w:val="24"/>
            <w:szCs w:val="24"/>
          </w:rPr>
          <w:tab/>
        </w:r>
        <w:r w:rsidR="00090EAB" w:rsidRPr="00A044EB">
          <w:rPr>
            <w:rStyle w:val="af"/>
            <w:noProof/>
            <w:sz w:val="24"/>
            <w:szCs w:val="24"/>
          </w:rPr>
          <w:t>Проект решения</w:t>
        </w:r>
        <w:r w:rsidR="00090EAB" w:rsidRPr="00A044EB">
          <w:rPr>
            <w:noProof/>
            <w:webHidden/>
            <w:sz w:val="24"/>
            <w:szCs w:val="24"/>
          </w:rPr>
          <w:tab/>
        </w:r>
        <w:r w:rsidR="00090EAB" w:rsidRPr="00A044EB">
          <w:rPr>
            <w:noProof/>
            <w:webHidden/>
            <w:sz w:val="24"/>
            <w:szCs w:val="24"/>
          </w:rPr>
          <w:fldChar w:fldCharType="begin"/>
        </w:r>
        <w:r w:rsidR="00090EAB" w:rsidRPr="00A044EB">
          <w:rPr>
            <w:noProof/>
            <w:webHidden/>
            <w:sz w:val="24"/>
            <w:szCs w:val="24"/>
          </w:rPr>
          <w:instrText xml:space="preserve"> PAGEREF _Toc215156384 \h </w:instrText>
        </w:r>
        <w:r w:rsidR="00090EAB" w:rsidRPr="00A044EB">
          <w:rPr>
            <w:noProof/>
            <w:webHidden/>
            <w:sz w:val="24"/>
            <w:szCs w:val="24"/>
          </w:rPr>
        </w:r>
        <w:r w:rsidR="00090EAB" w:rsidRPr="00A044EB">
          <w:rPr>
            <w:noProof/>
            <w:webHidden/>
            <w:sz w:val="24"/>
            <w:szCs w:val="24"/>
          </w:rPr>
          <w:fldChar w:fldCharType="separate"/>
        </w:r>
        <w:r w:rsidR="00B60F29">
          <w:rPr>
            <w:noProof/>
            <w:webHidden/>
            <w:sz w:val="24"/>
            <w:szCs w:val="24"/>
          </w:rPr>
          <w:t>13</w:t>
        </w:r>
        <w:r w:rsidR="00090EAB" w:rsidRPr="00A044EB">
          <w:rPr>
            <w:noProof/>
            <w:webHidden/>
            <w:sz w:val="24"/>
            <w:szCs w:val="24"/>
          </w:rPr>
          <w:fldChar w:fldCharType="end"/>
        </w:r>
      </w:hyperlink>
    </w:p>
    <w:p w14:paraId="60B62790" w14:textId="532988A1" w:rsidR="00090EAB" w:rsidRPr="00A044EB" w:rsidRDefault="00453AE5">
      <w:pPr>
        <w:pStyle w:val="20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215156385" w:history="1">
        <w:r w:rsidR="00090EAB" w:rsidRPr="00A044EB">
          <w:rPr>
            <w:rStyle w:val="af"/>
            <w:noProof/>
            <w:szCs w:val="24"/>
          </w:rPr>
          <w:t>5.1.</w:t>
        </w:r>
        <w:r w:rsidR="00090EAB" w:rsidRPr="00A044EB"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="00090EAB" w:rsidRPr="00A044EB">
          <w:rPr>
            <w:rStyle w:val="af"/>
            <w:noProof/>
            <w:szCs w:val="24"/>
          </w:rPr>
          <w:t>Концептуальный проект</w:t>
        </w:r>
        <w:r w:rsidR="00090EAB" w:rsidRPr="00A044EB">
          <w:rPr>
            <w:noProof/>
            <w:webHidden/>
            <w:szCs w:val="24"/>
          </w:rPr>
          <w:tab/>
        </w:r>
        <w:r w:rsidR="00090EAB" w:rsidRPr="00A044EB">
          <w:rPr>
            <w:noProof/>
            <w:webHidden/>
            <w:szCs w:val="24"/>
          </w:rPr>
          <w:fldChar w:fldCharType="begin"/>
        </w:r>
        <w:r w:rsidR="00090EAB" w:rsidRPr="00A044EB">
          <w:rPr>
            <w:noProof/>
            <w:webHidden/>
            <w:szCs w:val="24"/>
          </w:rPr>
          <w:instrText xml:space="preserve"> PAGEREF _Toc215156385 \h </w:instrText>
        </w:r>
        <w:r w:rsidR="00090EAB" w:rsidRPr="00A044EB">
          <w:rPr>
            <w:noProof/>
            <w:webHidden/>
            <w:szCs w:val="24"/>
          </w:rPr>
        </w:r>
        <w:r w:rsidR="00090EAB" w:rsidRPr="00A044EB">
          <w:rPr>
            <w:noProof/>
            <w:webHidden/>
            <w:szCs w:val="24"/>
          </w:rPr>
          <w:fldChar w:fldCharType="separate"/>
        </w:r>
        <w:r w:rsidR="00B60F29">
          <w:rPr>
            <w:noProof/>
            <w:webHidden/>
            <w:szCs w:val="24"/>
          </w:rPr>
          <w:t>13</w:t>
        </w:r>
        <w:r w:rsidR="00090EAB" w:rsidRPr="00A044EB">
          <w:rPr>
            <w:noProof/>
            <w:webHidden/>
            <w:szCs w:val="24"/>
          </w:rPr>
          <w:fldChar w:fldCharType="end"/>
        </w:r>
      </w:hyperlink>
    </w:p>
    <w:p w14:paraId="471896FA" w14:textId="28405F96" w:rsidR="00090EAB" w:rsidRPr="00A044EB" w:rsidRDefault="00453AE5">
      <w:pPr>
        <w:pStyle w:val="20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215156386" w:history="1">
        <w:r w:rsidR="00090EAB" w:rsidRPr="00A044EB">
          <w:rPr>
            <w:rStyle w:val="af"/>
            <w:noProof/>
            <w:szCs w:val="24"/>
          </w:rPr>
          <w:t>5.2.</w:t>
        </w:r>
        <w:r w:rsidR="00090EAB" w:rsidRPr="00A044EB"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="00090EAB" w:rsidRPr="00A044EB">
          <w:rPr>
            <w:rStyle w:val="af"/>
            <w:noProof/>
            <w:szCs w:val="24"/>
          </w:rPr>
          <w:t>Логический проект</w:t>
        </w:r>
        <w:r w:rsidR="00090EAB" w:rsidRPr="00A044EB">
          <w:rPr>
            <w:noProof/>
            <w:webHidden/>
            <w:szCs w:val="24"/>
          </w:rPr>
          <w:tab/>
        </w:r>
        <w:r w:rsidR="00090EAB" w:rsidRPr="00A044EB">
          <w:rPr>
            <w:noProof/>
            <w:webHidden/>
            <w:szCs w:val="24"/>
          </w:rPr>
          <w:fldChar w:fldCharType="begin"/>
        </w:r>
        <w:r w:rsidR="00090EAB" w:rsidRPr="00A044EB">
          <w:rPr>
            <w:noProof/>
            <w:webHidden/>
            <w:szCs w:val="24"/>
          </w:rPr>
          <w:instrText xml:space="preserve"> PAGEREF _Toc215156386 \h </w:instrText>
        </w:r>
        <w:r w:rsidR="00090EAB" w:rsidRPr="00A044EB">
          <w:rPr>
            <w:noProof/>
            <w:webHidden/>
            <w:szCs w:val="24"/>
          </w:rPr>
        </w:r>
        <w:r w:rsidR="00090EAB" w:rsidRPr="00A044EB">
          <w:rPr>
            <w:noProof/>
            <w:webHidden/>
            <w:szCs w:val="24"/>
          </w:rPr>
          <w:fldChar w:fldCharType="separate"/>
        </w:r>
        <w:r w:rsidR="00B60F29">
          <w:rPr>
            <w:noProof/>
            <w:webHidden/>
            <w:szCs w:val="24"/>
          </w:rPr>
          <w:t>13</w:t>
        </w:r>
        <w:r w:rsidR="00090EAB" w:rsidRPr="00A044EB">
          <w:rPr>
            <w:noProof/>
            <w:webHidden/>
            <w:szCs w:val="24"/>
          </w:rPr>
          <w:fldChar w:fldCharType="end"/>
        </w:r>
      </w:hyperlink>
    </w:p>
    <w:p w14:paraId="1564E298" w14:textId="016667C2" w:rsidR="00090EAB" w:rsidRPr="00A044EB" w:rsidRDefault="00453AE5">
      <w:pPr>
        <w:pStyle w:val="20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noProof/>
          <w:szCs w:val="24"/>
        </w:rPr>
      </w:pPr>
      <w:hyperlink w:anchor="_Toc215156387" w:history="1">
        <w:r w:rsidR="00090EAB" w:rsidRPr="00A044EB">
          <w:rPr>
            <w:rStyle w:val="af"/>
            <w:noProof/>
            <w:szCs w:val="24"/>
          </w:rPr>
          <w:t>5.3.</w:t>
        </w:r>
        <w:r w:rsidR="00090EAB" w:rsidRPr="00A044EB">
          <w:rPr>
            <w:rFonts w:asciiTheme="minorHAnsi" w:eastAsiaTheme="minorEastAsia" w:hAnsiTheme="minorHAnsi" w:cstheme="minorBidi"/>
            <w:noProof/>
            <w:szCs w:val="24"/>
          </w:rPr>
          <w:tab/>
        </w:r>
        <w:r w:rsidR="00090EAB" w:rsidRPr="00A044EB">
          <w:rPr>
            <w:rStyle w:val="af"/>
            <w:noProof/>
            <w:szCs w:val="24"/>
          </w:rPr>
          <w:t>Физический проект</w:t>
        </w:r>
        <w:r w:rsidR="00090EAB" w:rsidRPr="00A044EB">
          <w:rPr>
            <w:noProof/>
            <w:webHidden/>
            <w:szCs w:val="24"/>
          </w:rPr>
          <w:tab/>
        </w:r>
        <w:r w:rsidR="00090EAB" w:rsidRPr="00A044EB">
          <w:rPr>
            <w:noProof/>
            <w:webHidden/>
            <w:szCs w:val="24"/>
          </w:rPr>
          <w:fldChar w:fldCharType="begin"/>
        </w:r>
        <w:r w:rsidR="00090EAB" w:rsidRPr="00A044EB">
          <w:rPr>
            <w:noProof/>
            <w:webHidden/>
            <w:szCs w:val="24"/>
          </w:rPr>
          <w:instrText xml:space="preserve"> PAGEREF _Toc215156387 \h </w:instrText>
        </w:r>
        <w:r w:rsidR="00090EAB" w:rsidRPr="00A044EB">
          <w:rPr>
            <w:noProof/>
            <w:webHidden/>
            <w:szCs w:val="24"/>
          </w:rPr>
        </w:r>
        <w:r w:rsidR="00090EAB" w:rsidRPr="00A044EB">
          <w:rPr>
            <w:noProof/>
            <w:webHidden/>
            <w:szCs w:val="24"/>
          </w:rPr>
          <w:fldChar w:fldCharType="separate"/>
        </w:r>
        <w:r w:rsidR="00B60F29">
          <w:rPr>
            <w:noProof/>
            <w:webHidden/>
            <w:szCs w:val="24"/>
          </w:rPr>
          <w:t>16</w:t>
        </w:r>
        <w:r w:rsidR="00090EAB" w:rsidRPr="00A044EB">
          <w:rPr>
            <w:noProof/>
            <w:webHidden/>
            <w:szCs w:val="24"/>
          </w:rPr>
          <w:fldChar w:fldCharType="end"/>
        </w:r>
      </w:hyperlink>
    </w:p>
    <w:p w14:paraId="5A5598AA" w14:textId="3B093792" w:rsidR="00090EAB" w:rsidRPr="00A044EB" w:rsidRDefault="00453AE5">
      <w:pPr>
        <w:pStyle w:val="10"/>
        <w:tabs>
          <w:tab w:val="left" w:pos="454"/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sz w:val="24"/>
          <w:szCs w:val="24"/>
        </w:rPr>
      </w:pPr>
      <w:hyperlink w:anchor="_Toc215156388" w:history="1">
        <w:r w:rsidR="00090EAB" w:rsidRPr="00A044EB">
          <w:rPr>
            <w:rStyle w:val="af"/>
            <w:noProof/>
            <w:sz w:val="24"/>
            <w:szCs w:val="24"/>
          </w:rPr>
          <w:t>6.</w:t>
        </w:r>
        <w:r w:rsidR="00090EAB" w:rsidRPr="00A044EB">
          <w:rPr>
            <w:rFonts w:asciiTheme="minorHAnsi" w:eastAsiaTheme="minorEastAsia" w:hAnsiTheme="minorHAnsi" w:cstheme="minorBidi"/>
            <w:bCs w:val="0"/>
            <w:noProof/>
            <w:sz w:val="24"/>
            <w:szCs w:val="24"/>
          </w:rPr>
          <w:tab/>
        </w:r>
        <w:r w:rsidR="00090EAB" w:rsidRPr="00A044EB">
          <w:rPr>
            <w:rStyle w:val="af"/>
            <w:noProof/>
            <w:sz w:val="24"/>
            <w:szCs w:val="24"/>
          </w:rPr>
          <w:t>Требования к инсталляции и деинсталляции</w:t>
        </w:r>
        <w:r w:rsidR="00090EAB" w:rsidRPr="00A044EB">
          <w:rPr>
            <w:noProof/>
            <w:webHidden/>
            <w:sz w:val="24"/>
            <w:szCs w:val="24"/>
          </w:rPr>
          <w:tab/>
        </w:r>
        <w:r w:rsidR="00090EAB" w:rsidRPr="00A044EB">
          <w:rPr>
            <w:noProof/>
            <w:webHidden/>
            <w:sz w:val="24"/>
            <w:szCs w:val="24"/>
          </w:rPr>
          <w:fldChar w:fldCharType="begin"/>
        </w:r>
        <w:r w:rsidR="00090EAB" w:rsidRPr="00A044EB">
          <w:rPr>
            <w:noProof/>
            <w:webHidden/>
            <w:sz w:val="24"/>
            <w:szCs w:val="24"/>
          </w:rPr>
          <w:instrText xml:space="preserve"> PAGEREF _Toc215156388 \h </w:instrText>
        </w:r>
        <w:r w:rsidR="00090EAB" w:rsidRPr="00A044EB">
          <w:rPr>
            <w:noProof/>
            <w:webHidden/>
            <w:sz w:val="24"/>
            <w:szCs w:val="24"/>
          </w:rPr>
        </w:r>
        <w:r w:rsidR="00090EAB" w:rsidRPr="00A044EB">
          <w:rPr>
            <w:noProof/>
            <w:webHidden/>
            <w:sz w:val="24"/>
            <w:szCs w:val="24"/>
          </w:rPr>
          <w:fldChar w:fldCharType="separate"/>
        </w:r>
        <w:r w:rsidR="00B60F29">
          <w:rPr>
            <w:noProof/>
            <w:webHidden/>
            <w:sz w:val="24"/>
            <w:szCs w:val="24"/>
          </w:rPr>
          <w:t>18</w:t>
        </w:r>
        <w:r w:rsidR="00090EAB" w:rsidRPr="00A044EB">
          <w:rPr>
            <w:noProof/>
            <w:webHidden/>
            <w:sz w:val="24"/>
            <w:szCs w:val="24"/>
          </w:rPr>
          <w:fldChar w:fldCharType="end"/>
        </w:r>
      </w:hyperlink>
    </w:p>
    <w:p w14:paraId="4EB4F6E8" w14:textId="20CE9B7C" w:rsidR="00CF05F2" w:rsidRPr="00A044EB" w:rsidRDefault="00D72C44" w:rsidP="0090021B">
      <w:pPr>
        <w:rPr>
          <w:szCs w:val="24"/>
        </w:rPr>
      </w:pPr>
      <w:r w:rsidRPr="00A044EB">
        <w:rPr>
          <w:szCs w:val="24"/>
        </w:rPr>
        <w:fldChar w:fldCharType="end"/>
      </w:r>
    </w:p>
    <w:p w14:paraId="46B5924F" w14:textId="63DEE35F" w:rsidR="00CF05F2" w:rsidRPr="00523338" w:rsidRDefault="001E0C9B" w:rsidP="001E0C9B">
      <w:pPr>
        <w:pStyle w:val="11"/>
      </w:pPr>
      <w:r w:rsidRPr="00523338">
        <w:br w:type="page"/>
      </w:r>
    </w:p>
    <w:p w14:paraId="7DAD159C" w14:textId="77777777" w:rsidR="00F94963" w:rsidRPr="00523338" w:rsidRDefault="002210C3" w:rsidP="001E0C9B">
      <w:pPr>
        <w:pStyle w:val="1"/>
        <w:spacing w:before="480" w:after="240"/>
        <w:rPr>
          <w:rFonts w:ascii="Times New Roman" w:hAnsi="Times New Roman"/>
          <w:sz w:val="32"/>
          <w:szCs w:val="32"/>
        </w:rPr>
      </w:pPr>
      <w:bookmarkStart w:id="4" w:name="_Toc215156377"/>
      <w:bookmarkEnd w:id="0"/>
      <w:bookmarkEnd w:id="1"/>
      <w:bookmarkEnd w:id="2"/>
      <w:bookmarkEnd w:id="3"/>
      <w:r w:rsidRPr="00523338">
        <w:rPr>
          <w:rFonts w:ascii="Times New Roman" w:hAnsi="Times New Roman"/>
          <w:sz w:val="32"/>
          <w:szCs w:val="32"/>
        </w:rPr>
        <w:lastRenderedPageBreak/>
        <w:t>История проекта</w:t>
      </w:r>
      <w:bookmarkEnd w:id="4"/>
    </w:p>
    <w:p w14:paraId="7D9BA516" w14:textId="7835FBD9" w:rsidR="00CF05F2" w:rsidRPr="00523338" w:rsidRDefault="00CF05F2" w:rsidP="002A3BD4">
      <w:pPr>
        <w:spacing w:after="0" w:line="360" w:lineRule="auto"/>
        <w:ind w:firstLine="709"/>
        <w:rPr>
          <w:szCs w:val="24"/>
        </w:rPr>
      </w:pPr>
      <w:r w:rsidRPr="00523338">
        <w:rPr>
          <w:szCs w:val="24"/>
        </w:rPr>
        <w:t xml:space="preserve">Проект программного комплекса для автосервиса </w:t>
      </w:r>
      <w:r w:rsidR="00483B4C">
        <w:rPr>
          <w:szCs w:val="24"/>
        </w:rPr>
        <w:t>«</w:t>
      </w:r>
      <w:r w:rsidRPr="00523338">
        <w:rPr>
          <w:szCs w:val="24"/>
        </w:rPr>
        <w:t>Починим все</w:t>
      </w:r>
      <w:r w:rsidR="00483B4C">
        <w:rPr>
          <w:szCs w:val="24"/>
        </w:rPr>
        <w:t>»</w:t>
      </w:r>
      <w:r w:rsidRPr="00523338">
        <w:rPr>
          <w:szCs w:val="24"/>
        </w:rPr>
        <w:t xml:space="preserve"> был инициирован в рамках учебного курса </w:t>
      </w:r>
      <w:r w:rsidR="002E5FB4">
        <w:rPr>
          <w:szCs w:val="24"/>
        </w:rPr>
        <w:t>«</w:t>
      </w:r>
      <w:r w:rsidRPr="00523338">
        <w:rPr>
          <w:szCs w:val="24"/>
        </w:rPr>
        <w:t>Объектно-ориентированный анализ и проектирование</w:t>
      </w:r>
      <w:r w:rsidR="002E5FB4">
        <w:rPr>
          <w:szCs w:val="24"/>
        </w:rPr>
        <w:t>»</w:t>
      </w:r>
      <w:r w:rsidRPr="00523338">
        <w:rPr>
          <w:szCs w:val="24"/>
        </w:rPr>
        <w:t xml:space="preserve"> в начале учебного семестра 2025 года.</w:t>
      </w:r>
    </w:p>
    <w:p w14:paraId="7F55ED02" w14:textId="5D49989D" w:rsidR="00CF05F2" w:rsidRPr="00523338" w:rsidRDefault="00CF05F2" w:rsidP="002A3BD4">
      <w:pPr>
        <w:spacing w:after="0" w:line="360" w:lineRule="auto"/>
        <w:ind w:firstLine="709"/>
        <w:rPr>
          <w:szCs w:val="24"/>
        </w:rPr>
      </w:pPr>
      <w:r w:rsidRPr="00523338">
        <w:rPr>
          <w:szCs w:val="24"/>
        </w:rPr>
        <w:t>Ключевые события и решения:</w:t>
      </w:r>
    </w:p>
    <w:p w14:paraId="2763BA46" w14:textId="35397971" w:rsidR="00CF05F2" w:rsidRPr="00523338" w:rsidRDefault="00CF05F2" w:rsidP="002A3BD4">
      <w:pPr>
        <w:pStyle w:val="af6"/>
        <w:numPr>
          <w:ilvl w:val="0"/>
          <w:numId w:val="2"/>
        </w:numPr>
        <w:spacing w:after="0" w:line="360" w:lineRule="auto"/>
        <w:rPr>
          <w:szCs w:val="24"/>
        </w:rPr>
      </w:pPr>
      <w:r w:rsidRPr="00523338">
        <w:rPr>
          <w:szCs w:val="24"/>
        </w:rPr>
        <w:t>Сентябрь 2025: Проведен первичный анализ проблем автосервиса, сформулированы цели и видение проекта.</w:t>
      </w:r>
    </w:p>
    <w:p w14:paraId="3A940AD6" w14:textId="308CDD1E" w:rsidR="00CF05F2" w:rsidRPr="00523338" w:rsidRDefault="00CF05F2" w:rsidP="002A3BD4">
      <w:pPr>
        <w:pStyle w:val="af6"/>
        <w:numPr>
          <w:ilvl w:val="0"/>
          <w:numId w:val="2"/>
        </w:numPr>
        <w:spacing w:after="0" w:line="360" w:lineRule="auto"/>
        <w:rPr>
          <w:szCs w:val="24"/>
        </w:rPr>
      </w:pPr>
      <w:r w:rsidRPr="00523338">
        <w:rPr>
          <w:szCs w:val="24"/>
        </w:rPr>
        <w:t xml:space="preserve">Октябрь 2025: Утверждена концепция проекта, определены рамки и функциональность. Принято решение о использовании стека технологий </w:t>
      </w:r>
      <w:proofErr w:type="spellStart"/>
      <w:r w:rsidRPr="00523338">
        <w:rPr>
          <w:szCs w:val="24"/>
        </w:rPr>
        <w:t>Python</w:t>
      </w:r>
      <w:proofErr w:type="spellEnd"/>
      <w:r w:rsidRPr="00523338">
        <w:rPr>
          <w:szCs w:val="24"/>
        </w:rPr>
        <w:t>/</w:t>
      </w:r>
      <w:proofErr w:type="spellStart"/>
      <w:r w:rsidRPr="00523338">
        <w:rPr>
          <w:szCs w:val="24"/>
        </w:rPr>
        <w:t>Django</w:t>
      </w:r>
      <w:proofErr w:type="spellEnd"/>
      <w:r w:rsidRPr="00523338">
        <w:rPr>
          <w:szCs w:val="24"/>
        </w:rPr>
        <w:t xml:space="preserve"> для бэкенда и </w:t>
      </w:r>
      <w:proofErr w:type="spellStart"/>
      <w:r w:rsidRPr="00523338">
        <w:rPr>
          <w:szCs w:val="24"/>
        </w:rPr>
        <w:t>JavaScript</w:t>
      </w:r>
      <w:proofErr w:type="spellEnd"/>
      <w:r w:rsidRPr="00523338">
        <w:rPr>
          <w:szCs w:val="24"/>
        </w:rPr>
        <w:t>/</w:t>
      </w:r>
      <w:proofErr w:type="spellStart"/>
      <w:r w:rsidRPr="00523338">
        <w:rPr>
          <w:szCs w:val="24"/>
        </w:rPr>
        <w:t>React</w:t>
      </w:r>
      <w:proofErr w:type="spellEnd"/>
      <w:r w:rsidRPr="00523338">
        <w:rPr>
          <w:szCs w:val="24"/>
        </w:rPr>
        <w:t xml:space="preserve"> (или Vue.js) для </w:t>
      </w:r>
      <w:proofErr w:type="spellStart"/>
      <w:r w:rsidRPr="00523338">
        <w:rPr>
          <w:szCs w:val="24"/>
        </w:rPr>
        <w:t>фронтенда</w:t>
      </w:r>
      <w:proofErr w:type="spellEnd"/>
      <w:r w:rsidRPr="00523338">
        <w:rPr>
          <w:szCs w:val="24"/>
        </w:rPr>
        <w:t>.</w:t>
      </w:r>
    </w:p>
    <w:p w14:paraId="65DD3453" w14:textId="4BF6AEDF" w:rsidR="00CF05F2" w:rsidRPr="00523338" w:rsidRDefault="00CF05F2" w:rsidP="002A3BD4">
      <w:pPr>
        <w:pStyle w:val="af6"/>
        <w:numPr>
          <w:ilvl w:val="0"/>
          <w:numId w:val="2"/>
        </w:numPr>
        <w:spacing w:after="0" w:line="360" w:lineRule="auto"/>
        <w:rPr>
          <w:szCs w:val="24"/>
        </w:rPr>
      </w:pPr>
      <w:r w:rsidRPr="00523338">
        <w:rPr>
          <w:szCs w:val="24"/>
        </w:rPr>
        <w:t>Конец октября 2025: Завершено проектирование архитектуры системы, разработаны UML-диаграммы (вариантов использования, классов, компонентов), спроектирована схема базы данных.</w:t>
      </w:r>
    </w:p>
    <w:p w14:paraId="4BF0C7EF" w14:textId="326B7882" w:rsidR="00CF05F2" w:rsidRPr="006713EB" w:rsidRDefault="00CF05F2" w:rsidP="002A3BD4">
      <w:pPr>
        <w:pStyle w:val="af6"/>
        <w:numPr>
          <w:ilvl w:val="0"/>
          <w:numId w:val="2"/>
        </w:numPr>
        <w:spacing w:after="0" w:line="360" w:lineRule="auto"/>
      </w:pPr>
      <w:r w:rsidRPr="00523338">
        <w:rPr>
          <w:szCs w:val="24"/>
        </w:rPr>
        <w:t xml:space="preserve">Ноябрь 2025: </w:t>
      </w:r>
      <w:proofErr w:type="spellStart"/>
      <w:r w:rsidR="006713EB">
        <w:t>ф</w:t>
      </w:r>
      <w:r w:rsidR="006713EB" w:rsidRPr="006713EB">
        <w:t>ронтенд</w:t>
      </w:r>
      <w:proofErr w:type="spellEnd"/>
      <w:r w:rsidR="006713EB" w:rsidRPr="006713EB">
        <w:t xml:space="preserve"> и бэкенд полностью интегрированы в единое приложение. По итогам комплексного тестирования система развернута на облачном хостинге и представлена на финальной защите проекта.</w:t>
      </w:r>
    </w:p>
    <w:p w14:paraId="122C7F3E" w14:textId="344DF219" w:rsidR="00CF05F2" w:rsidRPr="00523338" w:rsidRDefault="00CF05F2" w:rsidP="002A3BD4">
      <w:pPr>
        <w:pStyle w:val="af6"/>
        <w:numPr>
          <w:ilvl w:val="0"/>
          <w:numId w:val="2"/>
        </w:numPr>
        <w:spacing w:after="0" w:line="360" w:lineRule="auto"/>
        <w:rPr>
          <w:szCs w:val="24"/>
        </w:rPr>
      </w:pPr>
      <w:r w:rsidRPr="00523338">
        <w:rPr>
          <w:szCs w:val="24"/>
        </w:rPr>
        <w:t xml:space="preserve">Декабрь 2025: Запланированы интеграция </w:t>
      </w:r>
      <w:proofErr w:type="spellStart"/>
      <w:r w:rsidRPr="00523338">
        <w:rPr>
          <w:szCs w:val="24"/>
        </w:rPr>
        <w:t>фронтенда</w:t>
      </w:r>
      <w:proofErr w:type="spellEnd"/>
      <w:r w:rsidRPr="00523338">
        <w:rPr>
          <w:szCs w:val="24"/>
        </w:rPr>
        <w:t xml:space="preserve"> и бэкенда, тестирование, развертывание системы на облачном хостинге и финальная защита проекта.</w:t>
      </w:r>
    </w:p>
    <w:p w14:paraId="038DB136" w14:textId="6DD4273A" w:rsidR="00BF12CB" w:rsidRPr="00523338" w:rsidRDefault="00CF05F2" w:rsidP="002A3BD4">
      <w:pPr>
        <w:spacing w:after="0" w:line="360" w:lineRule="auto"/>
        <w:ind w:firstLine="709"/>
        <w:rPr>
          <w:szCs w:val="24"/>
        </w:rPr>
      </w:pPr>
      <w:r w:rsidRPr="00523338">
        <w:rPr>
          <w:szCs w:val="24"/>
        </w:rPr>
        <w:t>Важным решением стало ограничение функциональности первого релиза для успешной реализации в сжатые учебные сроки, с фокусом на автоматизации ключевых процессов записи и управления заказами.</w:t>
      </w:r>
      <w:r w:rsidR="00523338">
        <w:rPr>
          <w:szCs w:val="24"/>
        </w:rPr>
        <w:br w:type="page"/>
      </w:r>
      <w:bookmarkStart w:id="5" w:name="_GoBack"/>
      <w:bookmarkEnd w:id="5"/>
    </w:p>
    <w:p w14:paraId="383CE3D8" w14:textId="77777777" w:rsidR="00C35642" w:rsidRPr="00523338" w:rsidRDefault="00073F6F" w:rsidP="001E0C9B">
      <w:pPr>
        <w:pStyle w:val="1"/>
        <w:spacing w:before="480" w:after="240"/>
        <w:rPr>
          <w:rFonts w:ascii="Times New Roman" w:hAnsi="Times New Roman"/>
          <w:sz w:val="32"/>
          <w:szCs w:val="32"/>
        </w:rPr>
      </w:pPr>
      <w:bookmarkStart w:id="6" w:name="_Toc215156378"/>
      <w:r w:rsidRPr="00523338">
        <w:rPr>
          <w:rFonts w:ascii="Times New Roman" w:hAnsi="Times New Roman"/>
          <w:sz w:val="32"/>
          <w:szCs w:val="32"/>
        </w:rPr>
        <w:lastRenderedPageBreak/>
        <w:t>Цели дизайна</w:t>
      </w:r>
      <w:bookmarkEnd w:id="6"/>
    </w:p>
    <w:p w14:paraId="2A2CB082" w14:textId="5E5674F0" w:rsidR="00CF05F2" w:rsidRPr="00523338" w:rsidRDefault="00CF05F2" w:rsidP="00523338">
      <w:pPr>
        <w:spacing w:after="0" w:line="360" w:lineRule="auto"/>
        <w:ind w:firstLine="709"/>
        <w:rPr>
          <w:szCs w:val="24"/>
        </w:rPr>
      </w:pPr>
      <w:r w:rsidRPr="00523338">
        <w:rPr>
          <w:szCs w:val="24"/>
        </w:rPr>
        <w:t xml:space="preserve">Основной целью дизайна является создание удобного, эффективного и надежного веб-ориентированного программного комплекса, который автоматизирует ключевые бизнес-процессы автосервиса </w:t>
      </w:r>
      <w:r w:rsidR="00483B4C">
        <w:rPr>
          <w:szCs w:val="24"/>
        </w:rPr>
        <w:t>«</w:t>
      </w:r>
      <w:r w:rsidRPr="00523338">
        <w:rPr>
          <w:szCs w:val="24"/>
        </w:rPr>
        <w:t>Починим все</w:t>
      </w:r>
      <w:r w:rsidR="00483B4C">
        <w:rPr>
          <w:szCs w:val="24"/>
        </w:rPr>
        <w:t>»</w:t>
      </w:r>
      <w:r w:rsidRPr="00523338">
        <w:rPr>
          <w:szCs w:val="24"/>
        </w:rPr>
        <w:t>. Дизайн должен быть ориентирован на пользователя, обеспечивать простоту использования для клиентов и менеджеров, а также быть масштабируемым и поддерживаемым для будущего развития.</w:t>
      </w:r>
    </w:p>
    <w:p w14:paraId="0F7C43B8" w14:textId="77777777" w:rsidR="00CF05F2" w:rsidRPr="0063343B" w:rsidRDefault="00C35642" w:rsidP="000C3F81">
      <w:pPr>
        <w:pStyle w:val="2"/>
        <w:spacing w:before="360"/>
        <w:rPr>
          <w:sz w:val="28"/>
          <w:szCs w:val="28"/>
        </w:rPr>
      </w:pPr>
      <w:bookmarkStart w:id="7" w:name="_Toc153721232"/>
      <w:bookmarkStart w:id="8" w:name="_Toc215156379"/>
      <w:r w:rsidRPr="0063343B">
        <w:rPr>
          <w:sz w:val="28"/>
          <w:szCs w:val="28"/>
        </w:rPr>
        <w:t>Требования пользователя</w:t>
      </w:r>
      <w:bookmarkEnd w:id="7"/>
      <w:bookmarkEnd w:id="8"/>
    </w:p>
    <w:p w14:paraId="7C674AF8" w14:textId="72CB4831" w:rsidR="002C625E" w:rsidRPr="002C625E" w:rsidRDefault="002C625E" w:rsidP="002C625E">
      <w:pPr>
        <w:spacing w:after="0" w:line="360" w:lineRule="auto"/>
        <w:ind w:firstLine="709"/>
      </w:pPr>
      <w:r w:rsidRPr="002C625E">
        <w:t>Для проектирования удобн</w:t>
      </w:r>
      <w:r>
        <w:t>ого</w:t>
      </w:r>
      <w:r w:rsidRPr="002C625E">
        <w:t xml:space="preserve"> и эффективн</w:t>
      </w:r>
      <w:r>
        <w:t>ого</w:t>
      </w:r>
      <w:r w:rsidRPr="002C625E">
        <w:t xml:space="preserve"> интерфейс</w:t>
      </w:r>
      <w:r>
        <w:t>а</w:t>
      </w:r>
      <w:r w:rsidRPr="002C625E">
        <w:t xml:space="preserve"> необходимо зафиксировать требования, предъявляемые к системе с точки зрения конечных пользователей. Они формулируются как ожидаемые результаты их взаимодействия с системой, без привязки к технической реализации.</w:t>
      </w:r>
    </w:p>
    <w:p w14:paraId="2D3EB12D" w14:textId="74EB27EB" w:rsidR="00CF05F2" w:rsidRPr="00523338" w:rsidRDefault="00CF05F2" w:rsidP="002A3BD4">
      <w:pPr>
        <w:spacing w:after="0" w:line="360" w:lineRule="auto"/>
        <w:ind w:firstLine="709"/>
        <w:rPr>
          <w:b/>
          <w:szCs w:val="24"/>
        </w:rPr>
      </w:pPr>
      <w:r w:rsidRPr="00523338">
        <w:rPr>
          <w:b/>
          <w:szCs w:val="24"/>
        </w:rPr>
        <w:t>Для Клиента:</w:t>
      </w:r>
    </w:p>
    <w:p w14:paraId="591FE230" w14:textId="77777777" w:rsidR="00CF05F2" w:rsidRPr="00523338" w:rsidRDefault="00CF05F2" w:rsidP="00027AA5">
      <w:pPr>
        <w:pStyle w:val="af6"/>
        <w:numPr>
          <w:ilvl w:val="0"/>
          <w:numId w:val="3"/>
        </w:numPr>
        <w:spacing w:after="0" w:line="360" w:lineRule="auto"/>
        <w:rPr>
          <w:szCs w:val="24"/>
        </w:rPr>
      </w:pPr>
      <w:r w:rsidRPr="00523338">
        <w:rPr>
          <w:szCs w:val="24"/>
        </w:rPr>
        <w:t xml:space="preserve">Простая и быстрая регистрация с минимальным набором данных (ФИО, </w:t>
      </w:r>
      <w:proofErr w:type="spellStart"/>
      <w:r w:rsidRPr="00523338">
        <w:rPr>
          <w:szCs w:val="24"/>
        </w:rPr>
        <w:t>email</w:t>
      </w:r>
      <w:proofErr w:type="spellEnd"/>
      <w:r w:rsidRPr="00523338">
        <w:rPr>
          <w:szCs w:val="24"/>
        </w:rPr>
        <w:t>, телефон, пароль).</w:t>
      </w:r>
    </w:p>
    <w:p w14:paraId="37353949" w14:textId="77777777" w:rsidR="00CF05F2" w:rsidRPr="00523338" w:rsidRDefault="00CF05F2" w:rsidP="00027AA5">
      <w:pPr>
        <w:pStyle w:val="af6"/>
        <w:numPr>
          <w:ilvl w:val="0"/>
          <w:numId w:val="3"/>
        </w:numPr>
        <w:spacing w:after="0" w:line="360" w:lineRule="auto"/>
        <w:rPr>
          <w:szCs w:val="24"/>
        </w:rPr>
      </w:pPr>
      <w:r w:rsidRPr="00523338">
        <w:rPr>
          <w:szCs w:val="24"/>
        </w:rPr>
        <w:t>Интуитивно понятный каталог услуг с описанием и стоимостью.</w:t>
      </w:r>
    </w:p>
    <w:p w14:paraId="0FE363F0" w14:textId="77777777" w:rsidR="00CF05F2" w:rsidRPr="00523338" w:rsidRDefault="00CF05F2" w:rsidP="00027AA5">
      <w:pPr>
        <w:pStyle w:val="af6"/>
        <w:numPr>
          <w:ilvl w:val="0"/>
          <w:numId w:val="3"/>
        </w:numPr>
        <w:spacing w:after="0" w:line="360" w:lineRule="auto"/>
        <w:rPr>
          <w:szCs w:val="24"/>
        </w:rPr>
      </w:pPr>
      <w:r w:rsidRPr="00523338">
        <w:rPr>
          <w:szCs w:val="24"/>
        </w:rPr>
        <w:t>Наглядное отображение доступного для записи времени в виде календаря/расписания.</w:t>
      </w:r>
    </w:p>
    <w:p w14:paraId="217DAD6E" w14:textId="77777777" w:rsidR="00CF05F2" w:rsidRPr="00523338" w:rsidRDefault="00CF05F2" w:rsidP="00027AA5">
      <w:pPr>
        <w:pStyle w:val="af6"/>
        <w:numPr>
          <w:ilvl w:val="0"/>
          <w:numId w:val="3"/>
        </w:numPr>
        <w:spacing w:after="0" w:line="360" w:lineRule="auto"/>
        <w:rPr>
          <w:szCs w:val="24"/>
        </w:rPr>
      </w:pPr>
      <w:r w:rsidRPr="00523338">
        <w:rPr>
          <w:szCs w:val="24"/>
        </w:rPr>
        <w:t>Личный кабинет с отображением актуального статуса всех заказов в реальном времени.</w:t>
      </w:r>
    </w:p>
    <w:p w14:paraId="72D7EE2F" w14:textId="40CA2E84" w:rsidR="00CF05F2" w:rsidRPr="00523338" w:rsidRDefault="00CF05F2" w:rsidP="00027AA5">
      <w:pPr>
        <w:pStyle w:val="af6"/>
        <w:numPr>
          <w:ilvl w:val="0"/>
          <w:numId w:val="3"/>
        </w:numPr>
        <w:spacing w:after="0" w:line="360" w:lineRule="auto"/>
        <w:rPr>
          <w:szCs w:val="24"/>
        </w:rPr>
      </w:pPr>
      <w:r w:rsidRPr="00523338">
        <w:rPr>
          <w:szCs w:val="24"/>
        </w:rPr>
        <w:t>Простая навигация, не требующая дополнительных инструкций.</w:t>
      </w:r>
    </w:p>
    <w:p w14:paraId="60D963E7" w14:textId="77777777" w:rsidR="00CF05F2" w:rsidRPr="00523338" w:rsidRDefault="00CF05F2" w:rsidP="002A3BD4">
      <w:pPr>
        <w:spacing w:after="0" w:line="360" w:lineRule="auto"/>
        <w:ind w:firstLine="709"/>
        <w:rPr>
          <w:szCs w:val="24"/>
        </w:rPr>
      </w:pPr>
      <w:r w:rsidRPr="00523338">
        <w:rPr>
          <w:b/>
          <w:szCs w:val="24"/>
        </w:rPr>
        <w:t>Для Менеджера</w:t>
      </w:r>
      <w:r w:rsidRPr="00523338">
        <w:rPr>
          <w:szCs w:val="24"/>
        </w:rPr>
        <w:t>:</w:t>
      </w:r>
    </w:p>
    <w:p w14:paraId="0EDA853D" w14:textId="77777777" w:rsidR="00CF05F2" w:rsidRPr="00523338" w:rsidRDefault="00CF05F2" w:rsidP="00027AA5">
      <w:pPr>
        <w:pStyle w:val="af6"/>
        <w:numPr>
          <w:ilvl w:val="0"/>
          <w:numId w:val="4"/>
        </w:numPr>
        <w:spacing w:after="0" w:line="360" w:lineRule="auto"/>
        <w:rPr>
          <w:szCs w:val="24"/>
        </w:rPr>
      </w:pPr>
      <w:r w:rsidRPr="00523338">
        <w:rPr>
          <w:szCs w:val="24"/>
        </w:rPr>
        <w:t>Единая панель управления (</w:t>
      </w:r>
      <w:proofErr w:type="spellStart"/>
      <w:r w:rsidRPr="00523338">
        <w:rPr>
          <w:szCs w:val="24"/>
        </w:rPr>
        <w:t>дашборд</w:t>
      </w:r>
      <w:proofErr w:type="spellEnd"/>
      <w:r w:rsidRPr="00523338">
        <w:rPr>
          <w:szCs w:val="24"/>
        </w:rPr>
        <w:t>) с ключевыми метриками за день.</w:t>
      </w:r>
    </w:p>
    <w:p w14:paraId="70363359" w14:textId="77777777" w:rsidR="00CF05F2" w:rsidRPr="00523338" w:rsidRDefault="00CF05F2" w:rsidP="00027AA5">
      <w:pPr>
        <w:pStyle w:val="af6"/>
        <w:numPr>
          <w:ilvl w:val="0"/>
          <w:numId w:val="4"/>
        </w:numPr>
        <w:spacing w:after="0" w:line="360" w:lineRule="auto"/>
        <w:rPr>
          <w:szCs w:val="24"/>
        </w:rPr>
      </w:pPr>
      <w:r w:rsidRPr="00523338">
        <w:rPr>
          <w:szCs w:val="24"/>
        </w:rPr>
        <w:t>Удобный интерфейс для управления расписанием (календарь/недельная сетка) с возможностью быстрого редактирования.</w:t>
      </w:r>
    </w:p>
    <w:p w14:paraId="6A5CD464" w14:textId="77777777" w:rsidR="00CF05F2" w:rsidRPr="00523338" w:rsidRDefault="00CF05F2" w:rsidP="00027AA5">
      <w:pPr>
        <w:pStyle w:val="af6"/>
        <w:numPr>
          <w:ilvl w:val="0"/>
          <w:numId w:val="4"/>
        </w:numPr>
        <w:spacing w:after="0" w:line="360" w:lineRule="auto"/>
        <w:rPr>
          <w:szCs w:val="24"/>
        </w:rPr>
      </w:pPr>
      <w:r w:rsidRPr="00523338">
        <w:rPr>
          <w:szCs w:val="24"/>
        </w:rPr>
        <w:t>Таблица заказов с возможностью сортировки и фильтрации по дате, статусу, клиенту.</w:t>
      </w:r>
    </w:p>
    <w:p w14:paraId="064CF24C" w14:textId="77777777" w:rsidR="00CF05F2" w:rsidRPr="00523338" w:rsidRDefault="00CF05F2" w:rsidP="00027AA5">
      <w:pPr>
        <w:pStyle w:val="af6"/>
        <w:numPr>
          <w:ilvl w:val="0"/>
          <w:numId w:val="4"/>
        </w:numPr>
        <w:spacing w:after="0" w:line="360" w:lineRule="auto"/>
        <w:rPr>
          <w:szCs w:val="24"/>
        </w:rPr>
      </w:pPr>
      <w:r w:rsidRPr="00523338">
        <w:rPr>
          <w:szCs w:val="24"/>
        </w:rPr>
        <w:t>Минимальное количество действий для изменения статуса заказа.</w:t>
      </w:r>
    </w:p>
    <w:p w14:paraId="50F80BA6" w14:textId="77777777" w:rsidR="00CF05F2" w:rsidRPr="00523338" w:rsidRDefault="00CF05F2" w:rsidP="00027AA5">
      <w:pPr>
        <w:pStyle w:val="af6"/>
        <w:numPr>
          <w:ilvl w:val="0"/>
          <w:numId w:val="4"/>
        </w:numPr>
        <w:spacing w:after="0" w:line="360" w:lineRule="auto"/>
        <w:rPr>
          <w:szCs w:val="24"/>
        </w:rPr>
      </w:pPr>
      <w:r w:rsidRPr="00523338">
        <w:rPr>
          <w:szCs w:val="24"/>
        </w:rPr>
        <w:t>Интегрированный в карточку заказа функционал управления заявками на запчасти.</w:t>
      </w:r>
    </w:p>
    <w:p w14:paraId="270AD80D" w14:textId="43069E82" w:rsidR="00CF05F2" w:rsidRPr="00523338" w:rsidRDefault="00CF05F2" w:rsidP="00027AA5">
      <w:pPr>
        <w:pStyle w:val="af6"/>
        <w:numPr>
          <w:ilvl w:val="0"/>
          <w:numId w:val="4"/>
        </w:numPr>
        <w:spacing w:after="0" w:line="360" w:lineRule="auto"/>
        <w:rPr>
          <w:szCs w:val="24"/>
        </w:rPr>
      </w:pPr>
      <w:r w:rsidRPr="00523338">
        <w:rPr>
          <w:szCs w:val="24"/>
        </w:rPr>
        <w:t>Быстрый поиск клиентов по ФИО или номеру телефона.</w:t>
      </w:r>
    </w:p>
    <w:p w14:paraId="660F4310" w14:textId="77777777" w:rsidR="00A065A3" w:rsidRPr="0063343B" w:rsidRDefault="00C35642" w:rsidP="001E0C9B">
      <w:pPr>
        <w:pStyle w:val="2"/>
        <w:spacing w:before="360"/>
        <w:rPr>
          <w:sz w:val="28"/>
          <w:szCs w:val="28"/>
        </w:rPr>
      </w:pPr>
      <w:bookmarkStart w:id="9" w:name="_Toc153721233"/>
      <w:bookmarkStart w:id="10" w:name="_Toc215156380"/>
      <w:r w:rsidRPr="0063343B">
        <w:rPr>
          <w:sz w:val="28"/>
          <w:szCs w:val="28"/>
        </w:rPr>
        <w:t>Системные требования</w:t>
      </w:r>
      <w:bookmarkEnd w:id="9"/>
      <w:bookmarkEnd w:id="10"/>
    </w:p>
    <w:p w14:paraId="5664605D" w14:textId="35BC7FC0" w:rsidR="002C625E" w:rsidRPr="002C625E" w:rsidRDefault="002C625E" w:rsidP="002C625E">
      <w:pPr>
        <w:spacing w:after="0" w:line="360" w:lineRule="auto"/>
        <w:ind w:firstLine="709"/>
      </w:pPr>
      <w:r w:rsidRPr="002C625E">
        <w:t xml:space="preserve">Помимо функциональных ожиданий пользователей, решение должно соответствовать ряду технических и эксплуатационных требований. Они определяют среду выполнения, </w:t>
      </w:r>
      <w:r w:rsidRPr="002C625E">
        <w:lastRenderedPageBreak/>
        <w:t xml:space="preserve">архитектурные ограничения, критерии качества и обеспечивают необходимый уровень безопасности, надёжности и </w:t>
      </w:r>
      <w:proofErr w:type="spellStart"/>
      <w:r w:rsidRPr="002C625E">
        <w:t>сопровождаемости</w:t>
      </w:r>
      <w:proofErr w:type="spellEnd"/>
      <w:r w:rsidRPr="002C625E">
        <w:t xml:space="preserve"> системы.</w:t>
      </w:r>
    </w:p>
    <w:p w14:paraId="728C9C91" w14:textId="41117939" w:rsidR="00CF05F2" w:rsidRPr="00523338" w:rsidRDefault="00CF05F2" w:rsidP="00027AA5">
      <w:pPr>
        <w:pStyle w:val="af6"/>
        <w:numPr>
          <w:ilvl w:val="0"/>
          <w:numId w:val="6"/>
        </w:numPr>
        <w:spacing w:after="0" w:line="360" w:lineRule="auto"/>
        <w:rPr>
          <w:szCs w:val="24"/>
        </w:rPr>
      </w:pPr>
      <w:r w:rsidRPr="00523338">
        <w:rPr>
          <w:szCs w:val="24"/>
        </w:rPr>
        <w:t>Система должна быть реализована как веб-приложение.</w:t>
      </w:r>
    </w:p>
    <w:p w14:paraId="175F6C20" w14:textId="77777777" w:rsidR="00CF05F2" w:rsidRPr="00523338" w:rsidRDefault="00CF05F2" w:rsidP="00027AA5">
      <w:pPr>
        <w:pStyle w:val="af6"/>
        <w:numPr>
          <w:ilvl w:val="0"/>
          <w:numId w:val="6"/>
        </w:numPr>
        <w:spacing w:after="0" w:line="360" w:lineRule="auto"/>
        <w:rPr>
          <w:szCs w:val="24"/>
        </w:rPr>
      </w:pPr>
      <w:r w:rsidRPr="00523338">
        <w:rPr>
          <w:szCs w:val="24"/>
        </w:rPr>
        <w:t>Использование реляционной базы данных (</w:t>
      </w:r>
      <w:proofErr w:type="spellStart"/>
      <w:r w:rsidRPr="00523338">
        <w:rPr>
          <w:szCs w:val="24"/>
        </w:rPr>
        <w:t>SQLite</w:t>
      </w:r>
      <w:proofErr w:type="spellEnd"/>
      <w:r w:rsidRPr="00523338">
        <w:rPr>
          <w:szCs w:val="24"/>
        </w:rPr>
        <w:t xml:space="preserve"> на время разработки, с возможностью миграции на </w:t>
      </w:r>
      <w:proofErr w:type="spellStart"/>
      <w:r w:rsidRPr="00523338">
        <w:rPr>
          <w:szCs w:val="24"/>
        </w:rPr>
        <w:t>PostgreSQL</w:t>
      </w:r>
      <w:proofErr w:type="spellEnd"/>
      <w:r w:rsidRPr="00523338">
        <w:rPr>
          <w:szCs w:val="24"/>
        </w:rPr>
        <w:t>).</w:t>
      </w:r>
    </w:p>
    <w:p w14:paraId="42C3CE6F" w14:textId="77777777" w:rsidR="00CF05F2" w:rsidRPr="00523338" w:rsidRDefault="00CF05F2" w:rsidP="00027AA5">
      <w:pPr>
        <w:pStyle w:val="af6"/>
        <w:numPr>
          <w:ilvl w:val="0"/>
          <w:numId w:val="6"/>
        </w:numPr>
        <w:spacing w:after="0" w:line="360" w:lineRule="auto"/>
        <w:rPr>
          <w:szCs w:val="24"/>
        </w:rPr>
      </w:pPr>
      <w:r w:rsidRPr="00523338">
        <w:rPr>
          <w:szCs w:val="24"/>
        </w:rPr>
        <w:t>Обязательная аутентификация пользователей и разграничение прав доступа на основе ролей (Клиент/Менеджер).</w:t>
      </w:r>
    </w:p>
    <w:p w14:paraId="6CD344C0" w14:textId="77777777" w:rsidR="00CF05F2" w:rsidRPr="00523338" w:rsidRDefault="00CF05F2" w:rsidP="00027AA5">
      <w:pPr>
        <w:pStyle w:val="af6"/>
        <w:numPr>
          <w:ilvl w:val="0"/>
          <w:numId w:val="6"/>
        </w:numPr>
        <w:spacing w:after="0" w:line="360" w:lineRule="auto"/>
        <w:rPr>
          <w:szCs w:val="24"/>
        </w:rPr>
      </w:pPr>
      <w:r w:rsidRPr="00523338">
        <w:rPr>
          <w:szCs w:val="24"/>
        </w:rPr>
        <w:t>Система должна быть развернута на доступном сервере (облачный хостинг).</w:t>
      </w:r>
    </w:p>
    <w:p w14:paraId="00015E15" w14:textId="77777777" w:rsidR="00CF05F2" w:rsidRPr="00523338" w:rsidRDefault="00CF05F2" w:rsidP="00027AA5">
      <w:pPr>
        <w:pStyle w:val="af6"/>
        <w:numPr>
          <w:ilvl w:val="0"/>
          <w:numId w:val="6"/>
        </w:numPr>
        <w:spacing w:after="0" w:line="360" w:lineRule="auto"/>
        <w:rPr>
          <w:szCs w:val="24"/>
        </w:rPr>
      </w:pPr>
      <w:r w:rsidRPr="00523338">
        <w:rPr>
          <w:szCs w:val="24"/>
        </w:rPr>
        <w:t>Серверная часть должна предоставлять REST API.</w:t>
      </w:r>
    </w:p>
    <w:p w14:paraId="4F83077F" w14:textId="77777777" w:rsidR="00A065A3" w:rsidRPr="00523338" w:rsidRDefault="00CF05F2" w:rsidP="00027AA5">
      <w:pPr>
        <w:pStyle w:val="af6"/>
        <w:numPr>
          <w:ilvl w:val="0"/>
          <w:numId w:val="6"/>
        </w:numPr>
        <w:spacing w:after="0" w:line="360" w:lineRule="auto"/>
        <w:rPr>
          <w:szCs w:val="24"/>
        </w:rPr>
      </w:pPr>
      <w:r w:rsidRPr="00523338">
        <w:rPr>
          <w:szCs w:val="24"/>
        </w:rPr>
        <w:t>Клиентские интерфейсы должны быть адаптивными для работы на мобильных устройствах.</w:t>
      </w:r>
    </w:p>
    <w:p w14:paraId="14F929B1" w14:textId="2361DD80" w:rsidR="00CF05F2" w:rsidRPr="0063343B" w:rsidRDefault="00A065A3" w:rsidP="000C3F81">
      <w:pPr>
        <w:pStyle w:val="2"/>
        <w:spacing w:before="360"/>
        <w:rPr>
          <w:sz w:val="28"/>
          <w:szCs w:val="28"/>
        </w:rPr>
      </w:pPr>
      <w:bookmarkStart w:id="11" w:name="_Toc153721234"/>
      <w:bookmarkStart w:id="12" w:name="_Toc215156381"/>
      <w:r w:rsidRPr="0063343B">
        <w:rPr>
          <w:sz w:val="28"/>
          <w:szCs w:val="28"/>
        </w:rPr>
        <w:t>Сценарии использования</w:t>
      </w:r>
      <w:bookmarkEnd w:id="11"/>
      <w:bookmarkEnd w:id="12"/>
    </w:p>
    <w:p w14:paraId="0C3AD92D" w14:textId="38A6928A" w:rsidR="005D75B7" w:rsidRPr="005D75B7" w:rsidRDefault="005D75B7" w:rsidP="005D75B7">
      <w:pPr>
        <w:spacing w:after="0" w:line="360" w:lineRule="auto"/>
        <w:ind w:firstLine="709"/>
      </w:pPr>
      <w:r w:rsidRPr="005D75B7">
        <w:t xml:space="preserve">Общее взаимодействие </w:t>
      </w:r>
      <w:proofErr w:type="spellStart"/>
      <w:r w:rsidRPr="005D75B7">
        <w:t>акторов</w:t>
      </w:r>
      <w:proofErr w:type="spellEnd"/>
      <w:r w:rsidRPr="005D75B7">
        <w:t xml:space="preserve"> (Клиента и Менеджера) с системой представлено на диаграмме вариантов использования (</w:t>
      </w:r>
      <w:r>
        <w:t>см. рисунок 1)</w:t>
      </w:r>
      <w:r w:rsidRPr="005D75B7">
        <w:t>. Детальная последовательность действий и бизнес-процессы системы визуализированы на диаграммах деятельности (</w:t>
      </w:r>
      <w:r>
        <w:t>см. рисунки 2-5</w:t>
      </w:r>
      <w:r w:rsidRPr="005D75B7">
        <w:t>):</w:t>
      </w:r>
    </w:p>
    <w:p w14:paraId="35C12E10" w14:textId="02735BFF" w:rsidR="00CF05F2" w:rsidRPr="00523338" w:rsidRDefault="00CF05F2" w:rsidP="005D75B7">
      <w:pPr>
        <w:spacing w:after="0" w:line="360" w:lineRule="auto"/>
        <w:ind w:left="709"/>
        <w:rPr>
          <w:b/>
          <w:szCs w:val="18"/>
        </w:rPr>
      </w:pPr>
      <w:proofErr w:type="spellStart"/>
      <w:r w:rsidRPr="00523338">
        <w:rPr>
          <w:b/>
          <w:szCs w:val="18"/>
        </w:rPr>
        <w:t>Актор</w:t>
      </w:r>
      <w:proofErr w:type="spellEnd"/>
      <w:r w:rsidRPr="00523338">
        <w:rPr>
          <w:b/>
          <w:szCs w:val="18"/>
        </w:rPr>
        <w:t>: Клиент</w:t>
      </w:r>
    </w:p>
    <w:p w14:paraId="4F10EF95" w14:textId="77777777" w:rsidR="00CF05F2" w:rsidRPr="00523338" w:rsidRDefault="00CF05F2" w:rsidP="00027AA5">
      <w:pPr>
        <w:pStyle w:val="af6"/>
        <w:numPr>
          <w:ilvl w:val="0"/>
          <w:numId w:val="7"/>
        </w:numPr>
        <w:spacing w:after="0" w:line="360" w:lineRule="auto"/>
        <w:rPr>
          <w:szCs w:val="18"/>
        </w:rPr>
      </w:pPr>
      <w:r w:rsidRPr="00523338">
        <w:rPr>
          <w:szCs w:val="18"/>
        </w:rPr>
        <w:t>Регистрация и аутентификация: Создание учетной записи и вход в систему.</w:t>
      </w:r>
    </w:p>
    <w:p w14:paraId="57C403D0" w14:textId="77777777" w:rsidR="00CF05F2" w:rsidRPr="00523338" w:rsidRDefault="00CF05F2" w:rsidP="00027AA5">
      <w:pPr>
        <w:pStyle w:val="af6"/>
        <w:numPr>
          <w:ilvl w:val="0"/>
          <w:numId w:val="7"/>
        </w:numPr>
        <w:spacing w:after="0" w:line="360" w:lineRule="auto"/>
        <w:rPr>
          <w:szCs w:val="18"/>
        </w:rPr>
      </w:pPr>
      <w:r w:rsidRPr="00523338">
        <w:rPr>
          <w:szCs w:val="18"/>
        </w:rPr>
        <w:t>Просмотр услуг и расписания: Просмотр каталога услуг и доступных слотов для записи.</w:t>
      </w:r>
    </w:p>
    <w:p w14:paraId="15D336DB" w14:textId="77777777" w:rsidR="00CF05F2" w:rsidRPr="00523338" w:rsidRDefault="00CF05F2" w:rsidP="00027AA5">
      <w:pPr>
        <w:pStyle w:val="af6"/>
        <w:numPr>
          <w:ilvl w:val="0"/>
          <w:numId w:val="7"/>
        </w:numPr>
        <w:spacing w:after="0" w:line="360" w:lineRule="auto"/>
        <w:rPr>
          <w:szCs w:val="18"/>
        </w:rPr>
      </w:pPr>
      <w:r w:rsidRPr="00523338">
        <w:rPr>
          <w:szCs w:val="18"/>
        </w:rPr>
        <w:t>Создание заказа: Выбор услуги, даты, времени и подтверждение записи.</w:t>
      </w:r>
    </w:p>
    <w:p w14:paraId="62EC1F70" w14:textId="77777777" w:rsidR="00CF05F2" w:rsidRPr="00523338" w:rsidRDefault="00CF05F2" w:rsidP="00027AA5">
      <w:pPr>
        <w:pStyle w:val="af6"/>
        <w:numPr>
          <w:ilvl w:val="0"/>
          <w:numId w:val="7"/>
        </w:numPr>
        <w:spacing w:after="0" w:line="360" w:lineRule="auto"/>
        <w:rPr>
          <w:szCs w:val="18"/>
        </w:rPr>
      </w:pPr>
      <w:r w:rsidRPr="00523338">
        <w:rPr>
          <w:szCs w:val="18"/>
        </w:rPr>
        <w:t>Просмотр истории заказов: Просмотр списка всех своих заказов с детализацией.</w:t>
      </w:r>
    </w:p>
    <w:p w14:paraId="7A9CD92F" w14:textId="27511E2C" w:rsidR="00CF05F2" w:rsidRPr="00523338" w:rsidRDefault="00CF05F2" w:rsidP="00027AA5">
      <w:pPr>
        <w:pStyle w:val="af6"/>
        <w:numPr>
          <w:ilvl w:val="0"/>
          <w:numId w:val="7"/>
        </w:numPr>
        <w:spacing w:after="0" w:line="360" w:lineRule="auto"/>
        <w:rPr>
          <w:szCs w:val="18"/>
        </w:rPr>
      </w:pPr>
      <w:r w:rsidRPr="00523338">
        <w:rPr>
          <w:szCs w:val="18"/>
        </w:rPr>
        <w:t>Отслеживание статуса заказа: Просмотр актуального статуса текущего заказа (</w:t>
      </w:r>
      <w:r w:rsidR="00483B4C">
        <w:rPr>
          <w:szCs w:val="18"/>
        </w:rPr>
        <w:t>«</w:t>
      </w:r>
      <w:r w:rsidRPr="00523338">
        <w:rPr>
          <w:szCs w:val="18"/>
        </w:rPr>
        <w:t>В ожидании</w:t>
      </w:r>
      <w:r w:rsidR="00483B4C">
        <w:rPr>
          <w:szCs w:val="18"/>
        </w:rPr>
        <w:t>»</w:t>
      </w:r>
      <w:r w:rsidRPr="00523338">
        <w:rPr>
          <w:szCs w:val="18"/>
        </w:rPr>
        <w:t xml:space="preserve">, </w:t>
      </w:r>
      <w:r w:rsidR="00483B4C">
        <w:rPr>
          <w:szCs w:val="18"/>
        </w:rPr>
        <w:t>«</w:t>
      </w:r>
      <w:r w:rsidRPr="00523338">
        <w:rPr>
          <w:szCs w:val="18"/>
        </w:rPr>
        <w:t>В работе</w:t>
      </w:r>
      <w:r w:rsidR="00483B4C">
        <w:rPr>
          <w:szCs w:val="18"/>
        </w:rPr>
        <w:t>»</w:t>
      </w:r>
      <w:r w:rsidRPr="00523338">
        <w:rPr>
          <w:szCs w:val="18"/>
        </w:rPr>
        <w:t xml:space="preserve">, </w:t>
      </w:r>
      <w:r w:rsidR="00483B4C">
        <w:rPr>
          <w:szCs w:val="18"/>
        </w:rPr>
        <w:t>«</w:t>
      </w:r>
      <w:r w:rsidRPr="00523338">
        <w:rPr>
          <w:szCs w:val="18"/>
        </w:rPr>
        <w:t>Выполнено</w:t>
      </w:r>
      <w:r w:rsidR="00483B4C">
        <w:rPr>
          <w:szCs w:val="18"/>
        </w:rPr>
        <w:t>»</w:t>
      </w:r>
      <w:r w:rsidRPr="00523338">
        <w:rPr>
          <w:szCs w:val="18"/>
        </w:rPr>
        <w:t>).</w:t>
      </w:r>
    </w:p>
    <w:p w14:paraId="6E44E90A" w14:textId="1BF17729" w:rsidR="00CF05F2" w:rsidRPr="00523338" w:rsidRDefault="00CF05F2" w:rsidP="005D75B7">
      <w:pPr>
        <w:spacing w:after="0" w:line="360" w:lineRule="auto"/>
        <w:ind w:left="709"/>
        <w:rPr>
          <w:b/>
          <w:szCs w:val="18"/>
        </w:rPr>
      </w:pPr>
      <w:proofErr w:type="spellStart"/>
      <w:r w:rsidRPr="00523338">
        <w:rPr>
          <w:b/>
          <w:szCs w:val="18"/>
        </w:rPr>
        <w:t>Актор</w:t>
      </w:r>
      <w:proofErr w:type="spellEnd"/>
      <w:r w:rsidRPr="00523338">
        <w:rPr>
          <w:b/>
          <w:szCs w:val="18"/>
        </w:rPr>
        <w:t>: Менеджер</w:t>
      </w:r>
    </w:p>
    <w:p w14:paraId="64AD2655" w14:textId="77777777" w:rsidR="00CF05F2" w:rsidRPr="00523338" w:rsidRDefault="00CF05F2" w:rsidP="00027AA5">
      <w:pPr>
        <w:pStyle w:val="af6"/>
        <w:numPr>
          <w:ilvl w:val="0"/>
          <w:numId w:val="8"/>
        </w:numPr>
        <w:spacing w:after="0" w:line="360" w:lineRule="auto"/>
        <w:rPr>
          <w:szCs w:val="18"/>
        </w:rPr>
      </w:pPr>
      <w:r w:rsidRPr="00523338">
        <w:rPr>
          <w:szCs w:val="18"/>
        </w:rPr>
        <w:t>Аутентификация: Вход в систему с использованием логина и пароля.</w:t>
      </w:r>
    </w:p>
    <w:p w14:paraId="61A474E7" w14:textId="77777777" w:rsidR="00CF05F2" w:rsidRPr="00523338" w:rsidRDefault="00CF05F2" w:rsidP="00027AA5">
      <w:pPr>
        <w:pStyle w:val="af6"/>
        <w:numPr>
          <w:ilvl w:val="0"/>
          <w:numId w:val="8"/>
        </w:numPr>
        <w:spacing w:after="0" w:line="360" w:lineRule="auto"/>
        <w:rPr>
          <w:szCs w:val="18"/>
        </w:rPr>
      </w:pPr>
      <w:r w:rsidRPr="00523338">
        <w:rPr>
          <w:szCs w:val="18"/>
        </w:rPr>
        <w:t>Управление расписанием: Просмотр и редактирование расписания (блокировка слотов, изменение записей).</w:t>
      </w:r>
    </w:p>
    <w:p w14:paraId="7D259C94" w14:textId="77777777" w:rsidR="00CF05F2" w:rsidRPr="00523338" w:rsidRDefault="00CF05F2" w:rsidP="00027AA5">
      <w:pPr>
        <w:pStyle w:val="af6"/>
        <w:numPr>
          <w:ilvl w:val="0"/>
          <w:numId w:val="8"/>
        </w:numPr>
        <w:spacing w:after="0" w:line="360" w:lineRule="auto"/>
        <w:rPr>
          <w:szCs w:val="18"/>
        </w:rPr>
      </w:pPr>
      <w:r w:rsidRPr="00523338">
        <w:rPr>
          <w:szCs w:val="18"/>
        </w:rPr>
        <w:t>Управление заказами: Просмотр списка всех заказов, фильтрация, сортировка и изменение их статусов.</w:t>
      </w:r>
    </w:p>
    <w:p w14:paraId="26F4D1BA" w14:textId="77777777" w:rsidR="00CF05F2" w:rsidRPr="00523338" w:rsidRDefault="00CF05F2" w:rsidP="00027AA5">
      <w:pPr>
        <w:pStyle w:val="af6"/>
        <w:numPr>
          <w:ilvl w:val="0"/>
          <w:numId w:val="8"/>
        </w:numPr>
        <w:spacing w:after="0" w:line="360" w:lineRule="auto"/>
        <w:rPr>
          <w:szCs w:val="18"/>
        </w:rPr>
      </w:pPr>
      <w:r w:rsidRPr="00523338">
        <w:rPr>
          <w:szCs w:val="18"/>
        </w:rPr>
        <w:t>Управление заказами на запчасти: Создание и обновление статуса заявок на запчасти в рамках заказа.</w:t>
      </w:r>
    </w:p>
    <w:p w14:paraId="191E9F12" w14:textId="0C8D813C" w:rsidR="00A065A3" w:rsidRPr="00523338" w:rsidRDefault="00CF05F2" w:rsidP="00027AA5">
      <w:pPr>
        <w:pStyle w:val="af6"/>
        <w:numPr>
          <w:ilvl w:val="0"/>
          <w:numId w:val="8"/>
        </w:numPr>
        <w:spacing w:after="0" w:line="360" w:lineRule="auto"/>
        <w:rPr>
          <w:sz w:val="28"/>
        </w:rPr>
      </w:pPr>
      <w:r w:rsidRPr="00523338">
        <w:rPr>
          <w:szCs w:val="18"/>
        </w:rPr>
        <w:lastRenderedPageBreak/>
        <w:t>Управление клиентами: Поиск, просмотр и редактирование профилей клиентов, просмотр истории их заказов.</w:t>
      </w:r>
    </w:p>
    <w:p w14:paraId="2C789DB0" w14:textId="77777777" w:rsidR="00B73EF3" w:rsidRPr="00523338" w:rsidRDefault="00B73EF3" w:rsidP="00B73EF3">
      <w:pPr>
        <w:keepNext/>
        <w:jc w:val="center"/>
      </w:pPr>
      <w:r w:rsidRPr="00523338">
        <w:rPr>
          <w:noProof/>
        </w:rPr>
        <w:drawing>
          <wp:inline distT="0" distB="0" distL="0" distR="0" wp14:anchorId="7F3F47C4" wp14:editId="246C2CCF">
            <wp:extent cx="2314575" cy="50343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369" cy="508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9D2F" w14:textId="7683230C" w:rsidR="00B73EF3" w:rsidRPr="00523338" w:rsidRDefault="00B73EF3" w:rsidP="00B73EF3">
      <w:pPr>
        <w:pStyle w:val="af7"/>
        <w:spacing w:before="120" w:after="240"/>
        <w:jc w:val="center"/>
        <w:rPr>
          <w:i w:val="0"/>
          <w:iCs w:val="0"/>
          <w:color w:val="auto"/>
          <w:sz w:val="20"/>
          <w:szCs w:val="20"/>
        </w:rPr>
      </w:pPr>
      <w:r w:rsidRPr="00523338">
        <w:rPr>
          <w:i w:val="0"/>
          <w:iCs w:val="0"/>
          <w:color w:val="auto"/>
          <w:sz w:val="20"/>
          <w:szCs w:val="20"/>
        </w:rPr>
        <w:t xml:space="preserve">Рисунок </w:t>
      </w:r>
      <w:r w:rsidRPr="00523338">
        <w:rPr>
          <w:i w:val="0"/>
          <w:iCs w:val="0"/>
          <w:color w:val="auto"/>
          <w:sz w:val="20"/>
          <w:szCs w:val="20"/>
        </w:rPr>
        <w:fldChar w:fldCharType="begin"/>
      </w:r>
      <w:r w:rsidRPr="00523338">
        <w:rPr>
          <w:i w:val="0"/>
          <w:iCs w:val="0"/>
          <w:color w:val="auto"/>
          <w:sz w:val="20"/>
          <w:szCs w:val="20"/>
        </w:rPr>
        <w:instrText xml:space="preserve"> SEQ Рисунок \* ARABIC </w:instrText>
      </w:r>
      <w:r w:rsidRPr="00523338">
        <w:rPr>
          <w:i w:val="0"/>
          <w:iCs w:val="0"/>
          <w:color w:val="auto"/>
          <w:sz w:val="20"/>
          <w:szCs w:val="20"/>
        </w:rPr>
        <w:fldChar w:fldCharType="separate"/>
      </w:r>
      <w:r w:rsidRPr="00523338">
        <w:rPr>
          <w:i w:val="0"/>
          <w:iCs w:val="0"/>
          <w:noProof/>
          <w:color w:val="auto"/>
          <w:sz w:val="20"/>
          <w:szCs w:val="20"/>
        </w:rPr>
        <w:t>1</w:t>
      </w:r>
      <w:r w:rsidRPr="00523338">
        <w:rPr>
          <w:i w:val="0"/>
          <w:iCs w:val="0"/>
          <w:color w:val="auto"/>
          <w:sz w:val="20"/>
          <w:szCs w:val="20"/>
        </w:rPr>
        <w:fldChar w:fldCharType="end"/>
      </w:r>
      <w:r w:rsidRPr="00523338">
        <w:rPr>
          <w:i w:val="0"/>
          <w:iCs w:val="0"/>
          <w:color w:val="auto"/>
          <w:sz w:val="20"/>
          <w:szCs w:val="20"/>
        </w:rPr>
        <w:t xml:space="preserve"> – </w:t>
      </w:r>
      <w:proofErr w:type="spellStart"/>
      <w:r w:rsidRPr="00523338">
        <w:rPr>
          <w:i w:val="0"/>
          <w:iCs w:val="0"/>
          <w:color w:val="auto"/>
          <w:sz w:val="20"/>
          <w:szCs w:val="20"/>
        </w:rPr>
        <w:t>Use-Case</w:t>
      </w:r>
      <w:proofErr w:type="spellEnd"/>
      <w:r w:rsidRPr="00523338">
        <w:rPr>
          <w:i w:val="0"/>
          <w:iCs w:val="0"/>
          <w:color w:val="auto"/>
          <w:sz w:val="20"/>
          <w:szCs w:val="20"/>
        </w:rPr>
        <w:t xml:space="preserve"> диаграмма</w:t>
      </w:r>
    </w:p>
    <w:p w14:paraId="1FE46E22" w14:textId="7B211F44" w:rsidR="00BF12CB" w:rsidRPr="00523338" w:rsidRDefault="00BF12CB" w:rsidP="00BF12CB"/>
    <w:p w14:paraId="40B971E2" w14:textId="07147430" w:rsidR="00BF12CB" w:rsidRPr="00523338" w:rsidRDefault="00BF12CB" w:rsidP="00BF12CB"/>
    <w:p w14:paraId="36B9FF9F" w14:textId="0DA5A551" w:rsidR="00BF12CB" w:rsidRPr="00523338" w:rsidRDefault="00BF12CB" w:rsidP="00BF12CB"/>
    <w:p w14:paraId="26C3D3E4" w14:textId="48EFF683" w:rsidR="00BF12CB" w:rsidRPr="00523338" w:rsidRDefault="009D4E31" w:rsidP="008237C3">
      <w:pPr>
        <w:jc w:val="center"/>
      </w:pPr>
      <w:r w:rsidRPr="00523338">
        <w:rPr>
          <w:noProof/>
        </w:rPr>
        <w:lastRenderedPageBreak/>
        <w:drawing>
          <wp:inline distT="0" distB="0" distL="0" distR="0" wp14:anchorId="38D0EE69" wp14:editId="11E6049D">
            <wp:extent cx="3721100" cy="812622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2555" cy="815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BDB6" w14:textId="4FD9CBDB" w:rsidR="008237C3" w:rsidRPr="00523338" w:rsidRDefault="008237C3" w:rsidP="00523338">
      <w:pPr>
        <w:spacing w:before="120" w:after="240"/>
        <w:jc w:val="center"/>
        <w:rPr>
          <w:sz w:val="20"/>
        </w:rPr>
      </w:pPr>
      <w:r w:rsidRPr="00523338">
        <w:rPr>
          <w:sz w:val="20"/>
        </w:rPr>
        <w:t xml:space="preserve">Рисунок 2 – </w:t>
      </w:r>
      <w:r w:rsidR="00B750B7" w:rsidRPr="00523338">
        <w:rPr>
          <w:sz w:val="20"/>
        </w:rPr>
        <w:t xml:space="preserve">Общая </w:t>
      </w:r>
      <w:r w:rsidR="00B750B7" w:rsidRPr="00523338">
        <w:rPr>
          <w:sz w:val="20"/>
          <w:lang w:val="en-US"/>
        </w:rPr>
        <w:t>Activity-</w:t>
      </w:r>
      <w:r w:rsidR="00B750B7" w:rsidRPr="00523338">
        <w:rPr>
          <w:sz w:val="20"/>
        </w:rPr>
        <w:t>диаграмма</w:t>
      </w:r>
    </w:p>
    <w:p w14:paraId="716E6E24" w14:textId="34845643" w:rsidR="00B750B7" w:rsidRPr="00523338" w:rsidRDefault="00B750B7" w:rsidP="008237C3">
      <w:pPr>
        <w:jc w:val="center"/>
      </w:pPr>
    </w:p>
    <w:p w14:paraId="53EE137E" w14:textId="6F6EA9BA" w:rsidR="00B750B7" w:rsidRPr="00523338" w:rsidRDefault="00B750B7" w:rsidP="008237C3">
      <w:pPr>
        <w:jc w:val="center"/>
      </w:pPr>
    </w:p>
    <w:p w14:paraId="0372466D" w14:textId="52046ED5" w:rsidR="00B750B7" w:rsidRPr="00523338" w:rsidRDefault="00B750B7" w:rsidP="008237C3">
      <w:pPr>
        <w:jc w:val="center"/>
      </w:pPr>
    </w:p>
    <w:p w14:paraId="0F1CB3CE" w14:textId="5F079040" w:rsidR="00B750B7" w:rsidRPr="00523338" w:rsidRDefault="00B750B7" w:rsidP="008237C3">
      <w:pPr>
        <w:jc w:val="center"/>
      </w:pPr>
      <w:r w:rsidRPr="00523338">
        <w:rPr>
          <w:noProof/>
        </w:rPr>
        <w:lastRenderedPageBreak/>
        <w:drawing>
          <wp:inline distT="0" distB="0" distL="0" distR="0" wp14:anchorId="0A43BFBE" wp14:editId="09FA3673">
            <wp:extent cx="6119495" cy="70135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0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34540" w14:textId="0C9A3801" w:rsidR="00B750B7" w:rsidRPr="00523338" w:rsidRDefault="00B750B7" w:rsidP="00523338">
      <w:pPr>
        <w:spacing w:before="120" w:after="240"/>
        <w:jc w:val="center"/>
        <w:rPr>
          <w:sz w:val="20"/>
        </w:rPr>
      </w:pPr>
      <w:r w:rsidRPr="00523338">
        <w:rPr>
          <w:sz w:val="20"/>
        </w:rPr>
        <w:t>Рисунок 3 – Управление статусами заказов</w:t>
      </w:r>
    </w:p>
    <w:p w14:paraId="7A8BEEA2" w14:textId="13633D02" w:rsidR="00BF12CB" w:rsidRPr="00523338" w:rsidRDefault="00BF12CB" w:rsidP="00BF12CB"/>
    <w:p w14:paraId="61282382" w14:textId="5BE70B64" w:rsidR="00B750B7" w:rsidRPr="00523338" w:rsidRDefault="00B750B7" w:rsidP="00BF12CB"/>
    <w:p w14:paraId="4371EE1B" w14:textId="04C86D42" w:rsidR="00B750B7" w:rsidRPr="00523338" w:rsidRDefault="00B750B7" w:rsidP="00BF12CB"/>
    <w:p w14:paraId="18144296" w14:textId="5C4B4484" w:rsidR="00B750B7" w:rsidRPr="00523338" w:rsidRDefault="00B750B7" w:rsidP="00BF12CB"/>
    <w:p w14:paraId="4E90557E" w14:textId="122C9EF0" w:rsidR="00B750B7" w:rsidRPr="00523338" w:rsidRDefault="00B750B7" w:rsidP="00BF12CB"/>
    <w:p w14:paraId="54DA20B2" w14:textId="4F253FC1" w:rsidR="00B750B7" w:rsidRPr="00523338" w:rsidRDefault="00B750B7" w:rsidP="00BF12CB"/>
    <w:p w14:paraId="630BA8F3" w14:textId="515D6A50" w:rsidR="00B750B7" w:rsidRPr="00523338" w:rsidRDefault="00B750B7" w:rsidP="00BF12CB"/>
    <w:p w14:paraId="07C45875" w14:textId="0D198126" w:rsidR="00B750B7" w:rsidRPr="00523338" w:rsidRDefault="00B750B7" w:rsidP="00BF12CB">
      <w:r w:rsidRPr="00523338">
        <w:rPr>
          <w:noProof/>
        </w:rPr>
        <w:lastRenderedPageBreak/>
        <w:drawing>
          <wp:inline distT="0" distB="0" distL="0" distR="0" wp14:anchorId="267C4BB9" wp14:editId="7A9B641E">
            <wp:extent cx="6119495" cy="689419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DB9B" w14:textId="33545B7A" w:rsidR="00B750B7" w:rsidRPr="00523338" w:rsidRDefault="00B750B7" w:rsidP="00523338">
      <w:pPr>
        <w:spacing w:before="120" w:after="240"/>
        <w:jc w:val="center"/>
        <w:rPr>
          <w:sz w:val="20"/>
        </w:rPr>
      </w:pPr>
      <w:r w:rsidRPr="00523338">
        <w:rPr>
          <w:sz w:val="20"/>
        </w:rPr>
        <w:t>Рисунок 4 – Полный цикл обслуживания</w:t>
      </w:r>
    </w:p>
    <w:p w14:paraId="1E1315D9" w14:textId="46461F40" w:rsidR="00BF12CB" w:rsidRPr="00523338" w:rsidRDefault="00BF12CB" w:rsidP="00BF12CB"/>
    <w:p w14:paraId="0B29C27B" w14:textId="5C168F32" w:rsidR="00B750B7" w:rsidRPr="00523338" w:rsidRDefault="00B750B7" w:rsidP="00BF12CB"/>
    <w:p w14:paraId="688058F0" w14:textId="1EE0DEFC" w:rsidR="00B750B7" w:rsidRPr="00523338" w:rsidRDefault="00B750B7" w:rsidP="00BF12CB"/>
    <w:p w14:paraId="33D71D53" w14:textId="5E8CC055" w:rsidR="00B750B7" w:rsidRPr="00523338" w:rsidRDefault="00B750B7" w:rsidP="00BF12CB"/>
    <w:p w14:paraId="58BB6C25" w14:textId="6567F40F" w:rsidR="00B750B7" w:rsidRPr="00523338" w:rsidRDefault="00B750B7" w:rsidP="00B750B7">
      <w:pPr>
        <w:jc w:val="center"/>
      </w:pPr>
      <w:r w:rsidRPr="00523338">
        <w:rPr>
          <w:noProof/>
        </w:rPr>
        <w:lastRenderedPageBreak/>
        <w:drawing>
          <wp:inline distT="0" distB="0" distL="0" distR="0" wp14:anchorId="72C84852" wp14:editId="088B5C7E">
            <wp:extent cx="2705478" cy="77925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6569F" w14:textId="6B87B874" w:rsidR="00B750B7" w:rsidRPr="00523338" w:rsidRDefault="00B750B7" w:rsidP="00523338">
      <w:pPr>
        <w:spacing w:before="120" w:after="240"/>
        <w:jc w:val="center"/>
        <w:rPr>
          <w:sz w:val="20"/>
        </w:rPr>
      </w:pPr>
      <w:r w:rsidRPr="00523338">
        <w:rPr>
          <w:sz w:val="20"/>
        </w:rPr>
        <w:t>Рисунок 5 – процесс блокировки слотов</w:t>
      </w:r>
    </w:p>
    <w:p w14:paraId="4A24AB71" w14:textId="50BC394B" w:rsidR="00BF12CB" w:rsidRPr="00523338" w:rsidRDefault="00BF12CB" w:rsidP="00BF12CB"/>
    <w:p w14:paraId="6DC58ED8" w14:textId="4F05DB32" w:rsidR="00B750B7" w:rsidRPr="00523338" w:rsidRDefault="00523338" w:rsidP="00BF12CB">
      <w:r>
        <w:br w:type="page"/>
      </w:r>
    </w:p>
    <w:p w14:paraId="46C9287D" w14:textId="77777777" w:rsidR="00F94963" w:rsidRPr="00523338" w:rsidRDefault="00A065A3" w:rsidP="000810FC">
      <w:pPr>
        <w:pStyle w:val="1"/>
        <w:spacing w:before="480" w:after="240"/>
        <w:rPr>
          <w:rFonts w:ascii="Times New Roman" w:hAnsi="Times New Roman"/>
          <w:sz w:val="32"/>
          <w:szCs w:val="32"/>
        </w:rPr>
      </w:pPr>
      <w:bookmarkStart w:id="13" w:name="_Toc215156382"/>
      <w:r w:rsidRPr="00523338">
        <w:rPr>
          <w:rFonts w:ascii="Times New Roman" w:hAnsi="Times New Roman"/>
          <w:sz w:val="32"/>
          <w:szCs w:val="32"/>
        </w:rPr>
        <w:lastRenderedPageBreak/>
        <w:t>Исключенные возможности и неподдерживаемые сценарии</w:t>
      </w:r>
      <w:bookmarkEnd w:id="13"/>
    </w:p>
    <w:p w14:paraId="171CCFC8" w14:textId="241C166D" w:rsidR="00CF05F2" w:rsidRPr="002C625E" w:rsidRDefault="002C625E" w:rsidP="002C625E">
      <w:pPr>
        <w:spacing w:after="0" w:line="360" w:lineRule="auto"/>
        <w:ind w:firstLine="709"/>
      </w:pPr>
      <w:r w:rsidRPr="002C625E">
        <w:t>Для обеспечения реализуемости проекта в заданные сроки и концентрации усилий на ключевой ценности, ряд требований и пожеланий был осознанно вынесен за рамки текущего релиза. Ниже приведён список этой функциональности с пояснением причин её исключения.</w:t>
      </w:r>
    </w:p>
    <w:p w14:paraId="475BF742" w14:textId="77777777" w:rsidR="00CF05F2" w:rsidRPr="00523338" w:rsidRDefault="00CF05F2" w:rsidP="00027AA5">
      <w:pPr>
        <w:pStyle w:val="af6"/>
        <w:numPr>
          <w:ilvl w:val="0"/>
          <w:numId w:val="9"/>
        </w:numPr>
        <w:spacing w:after="0" w:line="360" w:lineRule="auto"/>
        <w:rPr>
          <w:szCs w:val="18"/>
        </w:rPr>
      </w:pPr>
      <w:r w:rsidRPr="00523338">
        <w:rPr>
          <w:szCs w:val="18"/>
        </w:rPr>
        <w:t>Интеграция с системами онлайн-платежей. Оплата услуг не входит в рамки проекта.</w:t>
      </w:r>
    </w:p>
    <w:p w14:paraId="09A2095E" w14:textId="613A23D1" w:rsidR="00CF05F2" w:rsidRPr="00523338" w:rsidRDefault="00CF05F2" w:rsidP="00027AA5">
      <w:pPr>
        <w:pStyle w:val="af6"/>
        <w:numPr>
          <w:ilvl w:val="0"/>
          <w:numId w:val="9"/>
        </w:numPr>
        <w:spacing w:after="0" w:line="360" w:lineRule="auto"/>
        <w:rPr>
          <w:szCs w:val="18"/>
        </w:rPr>
      </w:pPr>
      <w:r w:rsidRPr="00523338">
        <w:rPr>
          <w:szCs w:val="18"/>
        </w:rPr>
        <w:t>Интеграция с системами складского учета и бухгалтерии. Учет запчастей ведется в упрощенном виде внутри системы.</w:t>
      </w:r>
    </w:p>
    <w:p w14:paraId="54AB0C45" w14:textId="75517AAA" w:rsidR="00CF05F2" w:rsidRPr="00523338" w:rsidRDefault="00F00853" w:rsidP="00027AA5">
      <w:pPr>
        <w:pStyle w:val="af6"/>
        <w:numPr>
          <w:ilvl w:val="0"/>
          <w:numId w:val="9"/>
        </w:numPr>
        <w:spacing w:after="0" w:line="360" w:lineRule="auto"/>
        <w:rPr>
          <w:szCs w:val="18"/>
        </w:rPr>
      </w:pPr>
      <w:r w:rsidRPr="00523338">
        <w:rPr>
          <w:szCs w:val="18"/>
        </w:rPr>
        <w:t>Разработка мобильного</w:t>
      </w:r>
      <w:r w:rsidR="00CF05F2" w:rsidRPr="00523338">
        <w:rPr>
          <w:szCs w:val="18"/>
        </w:rPr>
        <w:t xml:space="preserve"> приложения для клиентов. Доступ осуществляется только через веб-браузер.</w:t>
      </w:r>
    </w:p>
    <w:p w14:paraId="1DDB244E" w14:textId="33DC6169" w:rsidR="00CF05F2" w:rsidRPr="00523338" w:rsidRDefault="00CF05F2" w:rsidP="00027AA5">
      <w:pPr>
        <w:pStyle w:val="af6"/>
        <w:numPr>
          <w:ilvl w:val="0"/>
          <w:numId w:val="9"/>
        </w:numPr>
        <w:spacing w:after="0" w:line="360" w:lineRule="auto"/>
        <w:rPr>
          <w:szCs w:val="18"/>
        </w:rPr>
      </w:pPr>
      <w:r w:rsidRPr="00523338">
        <w:rPr>
          <w:szCs w:val="18"/>
        </w:rPr>
        <w:t>Личный кабинет для автомехаников. Взаимодействие с механиками осуществляется через менеджера.</w:t>
      </w:r>
    </w:p>
    <w:p w14:paraId="28C1D3B6" w14:textId="342AF718" w:rsidR="00CF05F2" w:rsidRPr="00523338" w:rsidRDefault="00CF05F2" w:rsidP="00027AA5">
      <w:pPr>
        <w:pStyle w:val="af6"/>
        <w:numPr>
          <w:ilvl w:val="0"/>
          <w:numId w:val="9"/>
        </w:numPr>
        <w:spacing w:after="0" w:line="360" w:lineRule="auto"/>
        <w:rPr>
          <w:szCs w:val="18"/>
        </w:rPr>
      </w:pPr>
      <w:r w:rsidRPr="00523338">
        <w:rPr>
          <w:szCs w:val="18"/>
        </w:rPr>
        <w:t>Система автоматического формирования и печати счетов-заказов.</w:t>
      </w:r>
    </w:p>
    <w:p w14:paraId="3C57A56D" w14:textId="09721666" w:rsidR="00BF12CB" w:rsidRPr="00523338" w:rsidRDefault="00CF05F2" w:rsidP="00986F48">
      <w:pPr>
        <w:spacing w:after="0" w:line="360" w:lineRule="auto"/>
        <w:ind w:firstLine="709"/>
        <w:rPr>
          <w:szCs w:val="18"/>
        </w:rPr>
      </w:pPr>
      <w:r w:rsidRPr="00523338">
        <w:rPr>
          <w:szCs w:val="18"/>
        </w:rPr>
        <w:t>Обоснование: Данные функции исключены в связи с ограниченностью ресурсов и времени учебного проекта. Они являются ценными, но не критичными для достижения основных целей проекта на первом этапе и могут быть реализованы в будущих версиях.</w:t>
      </w:r>
      <w:r w:rsidR="00986F48">
        <w:rPr>
          <w:szCs w:val="18"/>
        </w:rPr>
        <w:br w:type="page"/>
      </w:r>
    </w:p>
    <w:p w14:paraId="24BAF4AE" w14:textId="77777777" w:rsidR="00F94963" w:rsidRPr="00523338" w:rsidRDefault="002210C3" w:rsidP="000810FC">
      <w:pPr>
        <w:pStyle w:val="1"/>
        <w:spacing w:before="480" w:after="240"/>
        <w:rPr>
          <w:rFonts w:ascii="Times New Roman" w:hAnsi="Times New Roman"/>
          <w:sz w:val="32"/>
          <w:szCs w:val="32"/>
        </w:rPr>
      </w:pPr>
      <w:bookmarkStart w:id="14" w:name="_Toc215156383"/>
      <w:r w:rsidRPr="00523338">
        <w:rPr>
          <w:rFonts w:ascii="Times New Roman" w:hAnsi="Times New Roman"/>
          <w:sz w:val="32"/>
          <w:szCs w:val="32"/>
        </w:rPr>
        <w:lastRenderedPageBreak/>
        <w:t>Предположения и зависимости</w:t>
      </w:r>
      <w:bookmarkEnd w:id="14"/>
    </w:p>
    <w:p w14:paraId="48A402E1" w14:textId="17D5A8A1" w:rsidR="002C625E" w:rsidRPr="002C625E" w:rsidRDefault="002C625E" w:rsidP="002C625E">
      <w:pPr>
        <w:spacing w:after="0" w:line="360" w:lineRule="auto"/>
        <w:ind w:firstLine="709"/>
      </w:pPr>
      <w:r w:rsidRPr="002C625E">
        <w:t>Успех проекта зависит не только от его внутренней реализации, но и от внешних условий. Данный раздел фиксирует ключевые допущения, принятые при планировании, а также внешние факторы, от которых зависит ход работ. Это позволяет явно обозначить области неопределенности и потенциальные риски.</w:t>
      </w:r>
    </w:p>
    <w:p w14:paraId="271DBF1B" w14:textId="64952472" w:rsidR="00F00853" w:rsidRPr="00523338" w:rsidRDefault="00F00853" w:rsidP="002C625E">
      <w:pPr>
        <w:spacing w:after="0" w:line="360" w:lineRule="auto"/>
        <w:ind w:firstLine="709"/>
        <w:rPr>
          <w:b/>
          <w:szCs w:val="24"/>
        </w:rPr>
      </w:pPr>
      <w:r w:rsidRPr="00523338">
        <w:rPr>
          <w:b/>
          <w:szCs w:val="24"/>
        </w:rPr>
        <w:t>Предположения:</w:t>
      </w:r>
    </w:p>
    <w:p w14:paraId="3B3930AC" w14:textId="77777777" w:rsidR="00F00853" w:rsidRPr="00523338" w:rsidRDefault="00F00853" w:rsidP="00027AA5">
      <w:pPr>
        <w:pStyle w:val="af6"/>
        <w:numPr>
          <w:ilvl w:val="0"/>
          <w:numId w:val="10"/>
        </w:numPr>
        <w:spacing w:after="0" w:line="360" w:lineRule="auto"/>
        <w:rPr>
          <w:szCs w:val="24"/>
        </w:rPr>
      </w:pPr>
      <w:r w:rsidRPr="00523338">
        <w:rPr>
          <w:szCs w:val="24"/>
        </w:rPr>
        <w:t>Сотрудники и клиенты автосервиса имеют стабильный доступ в Интернет.</w:t>
      </w:r>
    </w:p>
    <w:p w14:paraId="1C0D035D" w14:textId="77777777" w:rsidR="00F00853" w:rsidRPr="00523338" w:rsidRDefault="00F00853" w:rsidP="00027AA5">
      <w:pPr>
        <w:pStyle w:val="af6"/>
        <w:numPr>
          <w:ilvl w:val="0"/>
          <w:numId w:val="10"/>
        </w:numPr>
        <w:spacing w:after="0" w:line="360" w:lineRule="auto"/>
        <w:rPr>
          <w:szCs w:val="24"/>
        </w:rPr>
      </w:pPr>
      <w:r w:rsidRPr="00523338">
        <w:rPr>
          <w:szCs w:val="24"/>
        </w:rPr>
        <w:t>Клиенты используют устройства с актуальными версиями веб-браузеров.</w:t>
      </w:r>
    </w:p>
    <w:p w14:paraId="487B15F5" w14:textId="7B3D4A0D" w:rsidR="00F00853" w:rsidRPr="00523338" w:rsidRDefault="00F00853" w:rsidP="00027AA5">
      <w:pPr>
        <w:pStyle w:val="af6"/>
        <w:numPr>
          <w:ilvl w:val="0"/>
          <w:numId w:val="10"/>
        </w:numPr>
        <w:spacing w:after="0" w:line="360" w:lineRule="auto"/>
        <w:rPr>
          <w:szCs w:val="24"/>
        </w:rPr>
      </w:pPr>
      <w:r w:rsidRPr="00523338">
        <w:rPr>
          <w:szCs w:val="24"/>
        </w:rPr>
        <w:t xml:space="preserve">Функциональности, описанной в разделах </w:t>
      </w:r>
      <w:r w:rsidR="00483B4C">
        <w:rPr>
          <w:szCs w:val="24"/>
        </w:rPr>
        <w:t>«</w:t>
      </w:r>
      <w:r w:rsidRPr="00523338">
        <w:rPr>
          <w:szCs w:val="24"/>
        </w:rPr>
        <w:t>Функциональность решения</w:t>
      </w:r>
      <w:r w:rsidR="00483B4C">
        <w:rPr>
          <w:szCs w:val="24"/>
        </w:rPr>
        <w:t>»</w:t>
      </w:r>
      <w:r w:rsidRPr="00523338">
        <w:rPr>
          <w:szCs w:val="24"/>
        </w:rPr>
        <w:t xml:space="preserve"> и </w:t>
      </w:r>
      <w:r w:rsidR="00483B4C">
        <w:rPr>
          <w:szCs w:val="24"/>
        </w:rPr>
        <w:t>«</w:t>
      </w:r>
      <w:r w:rsidRPr="00523338">
        <w:rPr>
          <w:szCs w:val="24"/>
        </w:rPr>
        <w:t>Сценарии использования</w:t>
      </w:r>
      <w:r w:rsidR="00483B4C">
        <w:rPr>
          <w:szCs w:val="24"/>
        </w:rPr>
        <w:t>»</w:t>
      </w:r>
      <w:r w:rsidRPr="00523338">
        <w:rPr>
          <w:szCs w:val="24"/>
        </w:rPr>
        <w:t>, достаточно для успешного функционирования системы в условиях автосервиса на первом этапе.</w:t>
      </w:r>
    </w:p>
    <w:p w14:paraId="49BE7C9F" w14:textId="78F69D6B" w:rsidR="00F00853" w:rsidRPr="00523338" w:rsidRDefault="00F00853" w:rsidP="002C625E">
      <w:pPr>
        <w:spacing w:after="0" w:line="360" w:lineRule="auto"/>
        <w:ind w:firstLine="709"/>
        <w:rPr>
          <w:b/>
          <w:szCs w:val="24"/>
        </w:rPr>
      </w:pPr>
      <w:r w:rsidRPr="00523338">
        <w:rPr>
          <w:b/>
          <w:szCs w:val="24"/>
        </w:rPr>
        <w:t>Зависимости:</w:t>
      </w:r>
    </w:p>
    <w:p w14:paraId="2BBFCF08" w14:textId="77777777" w:rsidR="00F00853" w:rsidRPr="00523338" w:rsidRDefault="00F00853" w:rsidP="00027AA5">
      <w:pPr>
        <w:pStyle w:val="af6"/>
        <w:numPr>
          <w:ilvl w:val="0"/>
          <w:numId w:val="11"/>
        </w:numPr>
        <w:spacing w:after="0" w:line="360" w:lineRule="auto"/>
        <w:rPr>
          <w:szCs w:val="24"/>
        </w:rPr>
      </w:pPr>
      <w:r w:rsidRPr="00523338">
        <w:rPr>
          <w:szCs w:val="24"/>
        </w:rPr>
        <w:t>Проект зависит от выбранного стека технологий (</w:t>
      </w:r>
      <w:proofErr w:type="spellStart"/>
      <w:r w:rsidRPr="00523338">
        <w:rPr>
          <w:szCs w:val="24"/>
        </w:rPr>
        <w:t>Python</w:t>
      </w:r>
      <w:proofErr w:type="spellEnd"/>
      <w:r w:rsidRPr="00523338">
        <w:rPr>
          <w:szCs w:val="24"/>
        </w:rPr>
        <w:t xml:space="preserve">, </w:t>
      </w:r>
      <w:proofErr w:type="spellStart"/>
      <w:r w:rsidRPr="00523338">
        <w:rPr>
          <w:szCs w:val="24"/>
        </w:rPr>
        <w:t>Django</w:t>
      </w:r>
      <w:proofErr w:type="spellEnd"/>
      <w:r w:rsidRPr="00523338">
        <w:rPr>
          <w:szCs w:val="24"/>
        </w:rPr>
        <w:t xml:space="preserve">, DRF, </w:t>
      </w:r>
      <w:proofErr w:type="spellStart"/>
      <w:r w:rsidRPr="00523338">
        <w:rPr>
          <w:szCs w:val="24"/>
        </w:rPr>
        <w:t>React</w:t>
      </w:r>
      <w:proofErr w:type="spellEnd"/>
      <w:r w:rsidRPr="00523338">
        <w:rPr>
          <w:szCs w:val="24"/>
        </w:rPr>
        <w:t xml:space="preserve">, </w:t>
      </w:r>
      <w:proofErr w:type="spellStart"/>
      <w:r w:rsidRPr="00523338">
        <w:rPr>
          <w:szCs w:val="24"/>
        </w:rPr>
        <w:t>SQLite</w:t>
      </w:r>
      <w:proofErr w:type="spellEnd"/>
      <w:r w:rsidRPr="00523338">
        <w:rPr>
          <w:szCs w:val="24"/>
        </w:rPr>
        <w:t>).</w:t>
      </w:r>
    </w:p>
    <w:p w14:paraId="787635A0" w14:textId="77777777" w:rsidR="00F00853" w:rsidRPr="00523338" w:rsidRDefault="00F00853" w:rsidP="00027AA5">
      <w:pPr>
        <w:pStyle w:val="af6"/>
        <w:numPr>
          <w:ilvl w:val="0"/>
          <w:numId w:val="11"/>
        </w:numPr>
        <w:spacing w:after="0" w:line="360" w:lineRule="auto"/>
        <w:rPr>
          <w:szCs w:val="24"/>
        </w:rPr>
      </w:pPr>
      <w:r w:rsidRPr="00523338">
        <w:rPr>
          <w:szCs w:val="24"/>
        </w:rPr>
        <w:t>Доступность и стабильность работы облачного хостинга для финального развертывания.</w:t>
      </w:r>
    </w:p>
    <w:p w14:paraId="2BA19D75" w14:textId="0AB57FE8" w:rsidR="00F00853" w:rsidRPr="00523338" w:rsidRDefault="00F00853" w:rsidP="00027AA5">
      <w:pPr>
        <w:pStyle w:val="af6"/>
        <w:numPr>
          <w:ilvl w:val="0"/>
          <w:numId w:val="11"/>
        </w:numPr>
        <w:spacing w:after="0" w:line="360" w:lineRule="auto"/>
        <w:rPr>
          <w:szCs w:val="24"/>
        </w:rPr>
      </w:pPr>
      <w:r w:rsidRPr="00523338">
        <w:rPr>
          <w:szCs w:val="24"/>
        </w:rPr>
        <w:t>Успешное освоение участниками команды необходимых технологий в установленные сроки.</w:t>
      </w:r>
    </w:p>
    <w:p w14:paraId="6FF8A625" w14:textId="4A093704" w:rsidR="00BF12CB" w:rsidRPr="00523338" w:rsidRDefault="00BF12CB" w:rsidP="00BF12CB">
      <w:pPr>
        <w:spacing w:line="360" w:lineRule="auto"/>
        <w:rPr>
          <w:szCs w:val="24"/>
        </w:rPr>
      </w:pPr>
    </w:p>
    <w:p w14:paraId="5E9062E7" w14:textId="724BE07F" w:rsidR="00BF12CB" w:rsidRPr="00523338" w:rsidRDefault="00BF12CB" w:rsidP="00BF12CB">
      <w:pPr>
        <w:spacing w:line="360" w:lineRule="auto"/>
        <w:rPr>
          <w:szCs w:val="24"/>
        </w:rPr>
      </w:pPr>
    </w:p>
    <w:p w14:paraId="63F04A24" w14:textId="3DFBDF59" w:rsidR="00BF12CB" w:rsidRPr="00523338" w:rsidRDefault="00BF12CB" w:rsidP="00BF12CB">
      <w:pPr>
        <w:spacing w:line="360" w:lineRule="auto"/>
        <w:rPr>
          <w:szCs w:val="24"/>
        </w:rPr>
      </w:pPr>
    </w:p>
    <w:p w14:paraId="02B42E74" w14:textId="67B9ABA8" w:rsidR="00BF12CB" w:rsidRPr="00523338" w:rsidRDefault="00BF12CB" w:rsidP="00BF12CB">
      <w:pPr>
        <w:spacing w:line="360" w:lineRule="auto"/>
        <w:rPr>
          <w:szCs w:val="24"/>
        </w:rPr>
      </w:pPr>
    </w:p>
    <w:p w14:paraId="58FB27F8" w14:textId="037103A0" w:rsidR="00BF12CB" w:rsidRPr="00523338" w:rsidRDefault="00BF12CB" w:rsidP="00BF12CB">
      <w:pPr>
        <w:spacing w:line="360" w:lineRule="auto"/>
        <w:rPr>
          <w:szCs w:val="24"/>
        </w:rPr>
      </w:pPr>
    </w:p>
    <w:p w14:paraId="21A4BFE2" w14:textId="04011EDF" w:rsidR="00BF12CB" w:rsidRPr="00523338" w:rsidRDefault="00BF12CB" w:rsidP="00BF12CB">
      <w:pPr>
        <w:spacing w:line="360" w:lineRule="auto"/>
        <w:rPr>
          <w:szCs w:val="24"/>
        </w:rPr>
      </w:pPr>
    </w:p>
    <w:p w14:paraId="3A0A04B7" w14:textId="475F2323" w:rsidR="00BF12CB" w:rsidRPr="00523338" w:rsidRDefault="00BF12CB" w:rsidP="00BF12CB">
      <w:pPr>
        <w:spacing w:line="360" w:lineRule="auto"/>
        <w:rPr>
          <w:szCs w:val="24"/>
        </w:rPr>
      </w:pPr>
    </w:p>
    <w:p w14:paraId="27D3D420" w14:textId="631C1A3C" w:rsidR="00BF12CB" w:rsidRPr="00523338" w:rsidRDefault="00BF12CB" w:rsidP="00BF12CB">
      <w:pPr>
        <w:spacing w:line="360" w:lineRule="auto"/>
        <w:rPr>
          <w:szCs w:val="24"/>
        </w:rPr>
      </w:pPr>
    </w:p>
    <w:p w14:paraId="48274870" w14:textId="76A75470" w:rsidR="00BF12CB" w:rsidRPr="00523338" w:rsidRDefault="00BF12CB" w:rsidP="00BF12CB">
      <w:pPr>
        <w:spacing w:line="360" w:lineRule="auto"/>
        <w:rPr>
          <w:szCs w:val="24"/>
        </w:rPr>
      </w:pPr>
    </w:p>
    <w:p w14:paraId="0C5F5091" w14:textId="1B50EB08" w:rsidR="00BF12CB" w:rsidRPr="00523338" w:rsidRDefault="00BF12CB" w:rsidP="00BF12CB">
      <w:pPr>
        <w:spacing w:line="360" w:lineRule="auto"/>
        <w:rPr>
          <w:szCs w:val="24"/>
        </w:rPr>
      </w:pPr>
    </w:p>
    <w:p w14:paraId="0A55586B" w14:textId="318C5B2A" w:rsidR="00BF12CB" w:rsidRPr="00523338" w:rsidRDefault="00BF12CB" w:rsidP="00BF12CB">
      <w:pPr>
        <w:spacing w:line="360" w:lineRule="auto"/>
        <w:rPr>
          <w:szCs w:val="24"/>
        </w:rPr>
      </w:pPr>
    </w:p>
    <w:p w14:paraId="60FFDC39" w14:textId="28680BFC" w:rsidR="00BF12CB" w:rsidRPr="00523338" w:rsidRDefault="00BF12CB" w:rsidP="00BF12CB">
      <w:pPr>
        <w:spacing w:line="360" w:lineRule="auto"/>
        <w:rPr>
          <w:szCs w:val="24"/>
        </w:rPr>
      </w:pPr>
    </w:p>
    <w:p w14:paraId="722257DC" w14:textId="77777777" w:rsidR="00F94963" w:rsidRPr="00523338" w:rsidRDefault="002210C3" w:rsidP="000810FC">
      <w:pPr>
        <w:pStyle w:val="1"/>
        <w:spacing w:before="480" w:after="240"/>
        <w:rPr>
          <w:rFonts w:ascii="Times New Roman" w:hAnsi="Times New Roman"/>
          <w:sz w:val="32"/>
          <w:szCs w:val="32"/>
        </w:rPr>
      </w:pPr>
      <w:bookmarkStart w:id="15" w:name="_Toc215156384"/>
      <w:r w:rsidRPr="00523338">
        <w:rPr>
          <w:rFonts w:ascii="Times New Roman" w:hAnsi="Times New Roman"/>
          <w:sz w:val="32"/>
          <w:szCs w:val="32"/>
        </w:rPr>
        <w:lastRenderedPageBreak/>
        <w:t>Проект решения</w:t>
      </w:r>
      <w:bookmarkEnd w:id="15"/>
    </w:p>
    <w:p w14:paraId="2A918244" w14:textId="3F807848" w:rsidR="00F94963" w:rsidRDefault="002210C3" w:rsidP="000C3F81">
      <w:pPr>
        <w:pStyle w:val="2"/>
        <w:spacing w:before="360"/>
        <w:rPr>
          <w:sz w:val="28"/>
          <w:szCs w:val="28"/>
        </w:rPr>
      </w:pPr>
      <w:bookmarkStart w:id="16" w:name="_Toc153721235"/>
      <w:bookmarkStart w:id="17" w:name="_Toc215156385"/>
      <w:r w:rsidRPr="0063343B">
        <w:rPr>
          <w:sz w:val="28"/>
          <w:szCs w:val="28"/>
        </w:rPr>
        <w:t>Концептуальный проект</w:t>
      </w:r>
      <w:bookmarkEnd w:id="16"/>
      <w:bookmarkEnd w:id="17"/>
    </w:p>
    <w:p w14:paraId="75087749" w14:textId="1585463A" w:rsidR="00D45747" w:rsidRPr="00D45747" w:rsidRDefault="00D45747" w:rsidP="0063343B">
      <w:pPr>
        <w:spacing w:after="0" w:line="360" w:lineRule="auto"/>
        <w:ind w:firstLine="709"/>
      </w:pPr>
      <w:r w:rsidRPr="00D45747">
        <w:rPr>
          <w:b/>
          <w:bCs/>
        </w:rPr>
        <w:t>Основная концепция:</w:t>
      </w:r>
      <w:r w:rsidRPr="00D45747">
        <w:t> </w:t>
      </w:r>
      <w:r>
        <w:t>программный комплекс</w:t>
      </w:r>
      <w:r w:rsidRPr="00D45747">
        <w:t xml:space="preserve"> предоставляет </w:t>
      </w:r>
      <w:r>
        <w:t xml:space="preserve">собой веб-приложение, состоящее из </w:t>
      </w:r>
      <w:r w:rsidRPr="00D45747">
        <w:t>д</w:t>
      </w:r>
      <w:r>
        <w:t>вух</w:t>
      </w:r>
      <w:r w:rsidRPr="00D45747">
        <w:t xml:space="preserve"> отдельных, но взаимосвязанных интерфейс</w:t>
      </w:r>
      <w:r>
        <w:t>ов</w:t>
      </w:r>
      <w:r w:rsidRPr="00D45747">
        <w:t>, каждый из которых оптимизирован под конкретную роль пользователя:</w:t>
      </w:r>
    </w:p>
    <w:p w14:paraId="60D51AF0" w14:textId="01C94717" w:rsidR="00D45747" w:rsidRPr="00D45747" w:rsidRDefault="00D45747" w:rsidP="0063343B">
      <w:pPr>
        <w:pStyle w:val="af6"/>
        <w:numPr>
          <w:ilvl w:val="0"/>
          <w:numId w:val="29"/>
        </w:numPr>
        <w:spacing w:after="0" w:line="360" w:lineRule="auto"/>
      </w:pPr>
      <w:r w:rsidRPr="00D45747">
        <w:t>Личный кабинет клиента: </w:t>
      </w:r>
      <w:r>
        <w:t>э</w:t>
      </w:r>
      <w:r w:rsidRPr="00D45747">
        <w:t>то публичная, простая и безопасная точка входа для автовладельца. Его цель</w:t>
      </w:r>
      <w:r>
        <w:t xml:space="preserve"> </w:t>
      </w:r>
      <w:r w:rsidR="00C50F51">
        <w:t>–</w:t>
      </w:r>
      <w:r>
        <w:t xml:space="preserve"> </w:t>
      </w:r>
      <w:r w:rsidR="00C50F51" w:rsidRPr="00D45747">
        <w:t>минимизировать</w:t>
      </w:r>
      <w:r w:rsidRPr="00D45747">
        <w:t xml:space="preserve"> время и усилия клиента на запись в сервис и получение информации.</w:t>
      </w:r>
    </w:p>
    <w:p w14:paraId="6A7746EC" w14:textId="4C2D4D62" w:rsidR="00D45747" w:rsidRPr="00D45747" w:rsidRDefault="00D45747" w:rsidP="0063343B">
      <w:pPr>
        <w:pStyle w:val="af6"/>
        <w:numPr>
          <w:ilvl w:val="0"/>
          <w:numId w:val="29"/>
        </w:numPr>
        <w:spacing w:after="0" w:line="360" w:lineRule="auto"/>
      </w:pPr>
      <w:r w:rsidRPr="00D45747">
        <w:t>Панель управл</w:t>
      </w:r>
      <w:r w:rsidR="00C50F51">
        <w:t>е</w:t>
      </w:r>
      <w:r w:rsidRPr="00D45747">
        <w:t>ния менеджера</w:t>
      </w:r>
      <w:r w:rsidR="00C50F51">
        <w:t xml:space="preserve">: </w:t>
      </w:r>
      <w:r>
        <w:t>э</w:t>
      </w:r>
      <w:r w:rsidRPr="00D45747">
        <w:t>то операционный центр для сотрудников автосервиса. Его цель</w:t>
      </w:r>
      <w:r>
        <w:t xml:space="preserve"> </w:t>
      </w:r>
      <w:r w:rsidR="00C50F51">
        <w:t>–</w:t>
      </w:r>
      <w:r>
        <w:t xml:space="preserve"> </w:t>
      </w:r>
      <w:r w:rsidRPr="00D45747">
        <w:t>максимизировать эффективность и контроль над рабочими процессами, предоставляя всю необходимую информацию в одном месте.</w:t>
      </w:r>
    </w:p>
    <w:p w14:paraId="1FD07163" w14:textId="77777777" w:rsidR="00F00853" w:rsidRPr="00523338" w:rsidRDefault="00F00853" w:rsidP="0063343B">
      <w:pPr>
        <w:spacing w:after="0" w:line="360" w:lineRule="auto"/>
        <w:ind w:firstLine="709"/>
        <w:rPr>
          <w:b/>
          <w:szCs w:val="18"/>
        </w:rPr>
      </w:pPr>
      <w:r w:rsidRPr="00523338">
        <w:rPr>
          <w:b/>
          <w:szCs w:val="18"/>
        </w:rPr>
        <w:t>Ключевые архитектурные решения:</w:t>
      </w:r>
    </w:p>
    <w:p w14:paraId="1A9AA235" w14:textId="61428EB8" w:rsidR="004F26C3" w:rsidRPr="00523338" w:rsidRDefault="004F26C3" w:rsidP="0063343B">
      <w:pPr>
        <w:pStyle w:val="af6"/>
        <w:numPr>
          <w:ilvl w:val="0"/>
          <w:numId w:val="12"/>
        </w:numPr>
        <w:spacing w:after="0" w:line="360" w:lineRule="auto"/>
        <w:rPr>
          <w:szCs w:val="18"/>
        </w:rPr>
      </w:pPr>
      <w:proofErr w:type="spellStart"/>
      <w:r w:rsidRPr="00523338">
        <w:rPr>
          <w:szCs w:val="18"/>
        </w:rPr>
        <w:t>Мультисервисная</w:t>
      </w:r>
      <w:proofErr w:type="spellEnd"/>
      <w:r w:rsidRPr="00523338">
        <w:rPr>
          <w:szCs w:val="18"/>
        </w:rPr>
        <w:t xml:space="preserve"> архитектура: </w:t>
      </w:r>
      <w:r w:rsidR="00483B4C">
        <w:rPr>
          <w:szCs w:val="18"/>
        </w:rPr>
        <w:t>п</w:t>
      </w:r>
      <w:r w:rsidRPr="00523338">
        <w:rPr>
          <w:szCs w:val="18"/>
        </w:rPr>
        <w:t>оддержка нескольких сервисных центров с индивидуальными настройками, услугами и расписанием.</w:t>
      </w:r>
    </w:p>
    <w:p w14:paraId="394D8A6B" w14:textId="7053C76D" w:rsidR="004F26C3" w:rsidRPr="00523338" w:rsidRDefault="004F26C3" w:rsidP="0063343B">
      <w:pPr>
        <w:pStyle w:val="af6"/>
        <w:numPr>
          <w:ilvl w:val="0"/>
          <w:numId w:val="12"/>
        </w:numPr>
        <w:spacing w:after="0" w:line="360" w:lineRule="auto"/>
        <w:rPr>
          <w:szCs w:val="18"/>
        </w:rPr>
      </w:pPr>
      <w:r w:rsidRPr="00523338">
        <w:rPr>
          <w:szCs w:val="18"/>
        </w:rPr>
        <w:t xml:space="preserve">Расширенная модель данных: </w:t>
      </w:r>
      <w:r w:rsidR="00483B4C">
        <w:rPr>
          <w:szCs w:val="18"/>
        </w:rPr>
        <w:t>у</w:t>
      </w:r>
      <w:r w:rsidRPr="00523338">
        <w:rPr>
          <w:szCs w:val="18"/>
        </w:rPr>
        <w:t>чет автомобилей по маркам/моделям, управление совместимостью запчастей, трекинг рабочего времени сотрудников.</w:t>
      </w:r>
    </w:p>
    <w:p w14:paraId="6EC4096E" w14:textId="5212C204" w:rsidR="004F26C3" w:rsidRPr="00523338" w:rsidRDefault="004F26C3" w:rsidP="0063343B">
      <w:pPr>
        <w:pStyle w:val="af6"/>
        <w:numPr>
          <w:ilvl w:val="0"/>
          <w:numId w:val="12"/>
        </w:numPr>
        <w:spacing w:after="0" w:line="360" w:lineRule="auto"/>
        <w:rPr>
          <w:szCs w:val="18"/>
        </w:rPr>
      </w:pPr>
      <w:r w:rsidRPr="00523338">
        <w:rPr>
          <w:szCs w:val="18"/>
        </w:rPr>
        <w:t xml:space="preserve">Гибкая система записи: </w:t>
      </w:r>
      <w:r w:rsidR="00483B4C">
        <w:rPr>
          <w:szCs w:val="18"/>
        </w:rPr>
        <w:t>у</w:t>
      </w:r>
      <w:r w:rsidRPr="00523338">
        <w:rPr>
          <w:szCs w:val="18"/>
        </w:rPr>
        <w:t>чет продолжительности услуг, автоматический расчет времени окончания приема.</w:t>
      </w:r>
    </w:p>
    <w:p w14:paraId="3A54ACF6" w14:textId="75A24C2F" w:rsidR="004F26C3" w:rsidRPr="00523338" w:rsidRDefault="004F26C3" w:rsidP="0063343B">
      <w:pPr>
        <w:pStyle w:val="af6"/>
        <w:numPr>
          <w:ilvl w:val="0"/>
          <w:numId w:val="12"/>
        </w:numPr>
        <w:spacing w:after="0" w:line="360" w:lineRule="auto"/>
        <w:rPr>
          <w:szCs w:val="18"/>
        </w:rPr>
      </w:pPr>
      <w:r w:rsidRPr="00523338">
        <w:rPr>
          <w:szCs w:val="18"/>
        </w:rPr>
        <w:t xml:space="preserve">Разделение ролей: </w:t>
      </w:r>
      <w:r w:rsidR="00483B4C">
        <w:rPr>
          <w:szCs w:val="18"/>
        </w:rPr>
        <w:t>ч</w:t>
      </w:r>
      <w:r w:rsidRPr="00523338">
        <w:rPr>
          <w:szCs w:val="18"/>
        </w:rPr>
        <w:t>еткое разграничение прав между клиентами, механиками, менеджерами и директорами.</w:t>
      </w:r>
    </w:p>
    <w:p w14:paraId="5D7C1FE0" w14:textId="77777777" w:rsidR="004F26C3" w:rsidRPr="00523338" w:rsidRDefault="004F26C3" w:rsidP="0063343B">
      <w:pPr>
        <w:spacing w:after="0" w:line="360" w:lineRule="auto"/>
        <w:ind w:firstLine="709"/>
        <w:rPr>
          <w:b/>
          <w:szCs w:val="18"/>
        </w:rPr>
      </w:pPr>
      <w:r w:rsidRPr="00523338">
        <w:rPr>
          <w:b/>
          <w:szCs w:val="18"/>
        </w:rPr>
        <w:t xml:space="preserve">Архитектура для заказчика: </w:t>
      </w:r>
    </w:p>
    <w:p w14:paraId="08BB2AB3" w14:textId="0E0BB434" w:rsidR="004F26C3" w:rsidRPr="00523338" w:rsidRDefault="004F26C3" w:rsidP="0063343B">
      <w:pPr>
        <w:spacing w:after="0" w:line="360" w:lineRule="auto"/>
        <w:ind w:firstLine="709"/>
        <w:rPr>
          <w:szCs w:val="18"/>
        </w:rPr>
      </w:pPr>
      <w:r w:rsidRPr="00523338">
        <w:rPr>
          <w:szCs w:val="18"/>
        </w:rPr>
        <w:t>Клиенты регистрируются, добавляют свои автомобили и записываются на услуги через веб-интерфейс. Менеджеры видят все записи, управляют статусами работ, заказывают запчасти и назначают механиков. Система автоматически проверяет доступность времени и управляет рабочим расписанием сервисных центров.</w:t>
      </w:r>
    </w:p>
    <w:p w14:paraId="0F61CF66" w14:textId="77777777" w:rsidR="00F94963" w:rsidRPr="0063343B" w:rsidRDefault="002210C3" w:rsidP="000C3F81">
      <w:pPr>
        <w:pStyle w:val="2"/>
        <w:spacing w:before="360"/>
        <w:rPr>
          <w:sz w:val="28"/>
          <w:szCs w:val="28"/>
        </w:rPr>
      </w:pPr>
      <w:bookmarkStart w:id="18" w:name="_Toc153721236"/>
      <w:bookmarkStart w:id="19" w:name="_Toc215156386"/>
      <w:r w:rsidRPr="0063343B">
        <w:rPr>
          <w:sz w:val="28"/>
          <w:szCs w:val="28"/>
        </w:rPr>
        <w:t>Логический проект</w:t>
      </w:r>
      <w:bookmarkEnd w:id="18"/>
      <w:bookmarkEnd w:id="19"/>
    </w:p>
    <w:p w14:paraId="5C87F27D" w14:textId="558EA62E" w:rsidR="005D75B7" w:rsidRDefault="004F26C3" w:rsidP="00C7113B">
      <w:pPr>
        <w:spacing w:after="0" w:line="360" w:lineRule="auto"/>
        <w:ind w:firstLine="709"/>
      </w:pPr>
      <w:r w:rsidRPr="00523338">
        <w:rPr>
          <w:szCs w:val="18"/>
        </w:rPr>
        <w:t xml:space="preserve">Логическая модель системы основана на объектной модели данных, реализованной в </w:t>
      </w:r>
      <w:proofErr w:type="spellStart"/>
      <w:r w:rsidRPr="00523338">
        <w:rPr>
          <w:szCs w:val="18"/>
        </w:rPr>
        <w:t>Django</w:t>
      </w:r>
      <w:proofErr w:type="spellEnd"/>
      <w:r w:rsidRPr="00523338">
        <w:rPr>
          <w:szCs w:val="18"/>
        </w:rPr>
        <w:t xml:space="preserve"> ORM. </w:t>
      </w:r>
      <w:r w:rsidR="005D75B7" w:rsidRPr="005D75B7">
        <w:t xml:space="preserve">Структура модели представлена на двух диаграммах: общая архитектура </w:t>
      </w:r>
      <w:r w:rsidR="00D35DEE">
        <w:t>классов (см. рисунок 6)</w:t>
      </w:r>
      <w:r w:rsidR="005D75B7" w:rsidRPr="005D75B7">
        <w:t xml:space="preserve"> </w:t>
      </w:r>
      <w:r w:rsidR="00D35DEE">
        <w:t xml:space="preserve">и </w:t>
      </w:r>
      <w:r w:rsidR="005D75B7" w:rsidRPr="005D75B7">
        <w:t>детальная диаграмма классов-моделе</w:t>
      </w:r>
      <w:r w:rsidR="00D35DEE">
        <w:t>й (см. рисунок 7)</w:t>
      </w:r>
      <w:r w:rsidR="005D75B7" w:rsidRPr="005D75B7">
        <w:t>.</w:t>
      </w:r>
    </w:p>
    <w:p w14:paraId="057AC0C7" w14:textId="720CF09A" w:rsidR="00F00853" w:rsidRPr="00523338" w:rsidRDefault="00F00853" w:rsidP="00C50F51">
      <w:pPr>
        <w:spacing w:after="0" w:line="360" w:lineRule="auto"/>
        <w:ind w:firstLine="709"/>
        <w:rPr>
          <w:b/>
          <w:szCs w:val="18"/>
        </w:rPr>
      </w:pPr>
      <w:r w:rsidRPr="00523338">
        <w:rPr>
          <w:b/>
          <w:szCs w:val="18"/>
        </w:rPr>
        <w:t>Основные сущности (классы):</w:t>
      </w:r>
    </w:p>
    <w:p w14:paraId="51424CF6" w14:textId="4ADC1F60" w:rsidR="004F26C3" w:rsidRPr="00523338" w:rsidRDefault="004F26C3" w:rsidP="00027AA5">
      <w:pPr>
        <w:pStyle w:val="af6"/>
        <w:numPr>
          <w:ilvl w:val="0"/>
          <w:numId w:val="13"/>
        </w:numPr>
        <w:spacing w:after="0" w:line="360" w:lineRule="auto"/>
        <w:rPr>
          <w:szCs w:val="18"/>
        </w:rPr>
      </w:pPr>
      <w:proofErr w:type="spellStart"/>
      <w:r w:rsidRPr="00523338">
        <w:rPr>
          <w:szCs w:val="18"/>
        </w:rPr>
        <w:t>User</w:t>
      </w:r>
      <w:proofErr w:type="spellEnd"/>
      <w:r w:rsidRPr="00523338">
        <w:rPr>
          <w:szCs w:val="18"/>
        </w:rPr>
        <w:t>/</w:t>
      </w:r>
      <w:proofErr w:type="spellStart"/>
      <w:r w:rsidRPr="00523338">
        <w:rPr>
          <w:szCs w:val="18"/>
        </w:rPr>
        <w:t>UserProfile</w:t>
      </w:r>
      <w:proofErr w:type="spellEnd"/>
      <w:r w:rsidRPr="00523338">
        <w:rPr>
          <w:szCs w:val="18"/>
        </w:rPr>
        <w:t xml:space="preserve">: </w:t>
      </w:r>
      <w:r w:rsidR="00483B4C">
        <w:rPr>
          <w:szCs w:val="18"/>
        </w:rPr>
        <w:t>б</w:t>
      </w:r>
      <w:r w:rsidRPr="00523338">
        <w:rPr>
          <w:szCs w:val="18"/>
        </w:rPr>
        <w:t>азовая система пользователей с расширенным профилем (телефон, адрес, аватар). Автоматическая обработка изображений аватаров.</w:t>
      </w:r>
    </w:p>
    <w:p w14:paraId="778F5BD2" w14:textId="67BDF765" w:rsidR="004F26C3" w:rsidRPr="00523338" w:rsidRDefault="004F26C3" w:rsidP="00027AA5">
      <w:pPr>
        <w:pStyle w:val="af6"/>
        <w:numPr>
          <w:ilvl w:val="0"/>
          <w:numId w:val="13"/>
        </w:numPr>
        <w:spacing w:after="0" w:line="360" w:lineRule="auto"/>
        <w:rPr>
          <w:szCs w:val="18"/>
        </w:rPr>
      </w:pPr>
      <w:proofErr w:type="spellStart"/>
      <w:r w:rsidRPr="00523338">
        <w:rPr>
          <w:szCs w:val="18"/>
        </w:rPr>
        <w:lastRenderedPageBreak/>
        <w:t>CarBrand</w:t>
      </w:r>
      <w:proofErr w:type="spellEnd"/>
      <w:r w:rsidRPr="00523338">
        <w:rPr>
          <w:szCs w:val="18"/>
        </w:rPr>
        <w:t>/</w:t>
      </w:r>
      <w:proofErr w:type="spellStart"/>
      <w:r w:rsidRPr="00523338">
        <w:rPr>
          <w:szCs w:val="18"/>
        </w:rPr>
        <w:t>CarModel</w:t>
      </w:r>
      <w:proofErr w:type="spellEnd"/>
      <w:r w:rsidRPr="00523338">
        <w:rPr>
          <w:szCs w:val="18"/>
        </w:rPr>
        <w:t>/</w:t>
      </w:r>
      <w:proofErr w:type="spellStart"/>
      <w:r w:rsidRPr="00523338">
        <w:rPr>
          <w:szCs w:val="18"/>
        </w:rPr>
        <w:t>Car</w:t>
      </w:r>
      <w:proofErr w:type="spellEnd"/>
      <w:r w:rsidRPr="00523338">
        <w:rPr>
          <w:szCs w:val="18"/>
        </w:rPr>
        <w:t xml:space="preserve">: </w:t>
      </w:r>
      <w:r w:rsidR="00483B4C">
        <w:rPr>
          <w:szCs w:val="18"/>
        </w:rPr>
        <w:t>и</w:t>
      </w:r>
      <w:r w:rsidRPr="00523338">
        <w:rPr>
          <w:szCs w:val="18"/>
        </w:rPr>
        <w:t>ерархическая модель данных об автомобилях с поддержкой фотографий и автоматическим подбором изображений по марке/модели.</w:t>
      </w:r>
    </w:p>
    <w:p w14:paraId="51C27B0D" w14:textId="1AE78F0B" w:rsidR="004F26C3" w:rsidRPr="00523338" w:rsidRDefault="004F26C3" w:rsidP="00027AA5">
      <w:pPr>
        <w:pStyle w:val="af6"/>
        <w:numPr>
          <w:ilvl w:val="0"/>
          <w:numId w:val="13"/>
        </w:numPr>
        <w:spacing w:after="0" w:line="360" w:lineRule="auto"/>
        <w:rPr>
          <w:szCs w:val="18"/>
        </w:rPr>
      </w:pPr>
      <w:proofErr w:type="spellStart"/>
      <w:r w:rsidRPr="00523338">
        <w:rPr>
          <w:szCs w:val="18"/>
        </w:rPr>
        <w:t>ServiceCenter</w:t>
      </w:r>
      <w:proofErr w:type="spellEnd"/>
      <w:r w:rsidRPr="00523338">
        <w:rPr>
          <w:szCs w:val="18"/>
        </w:rPr>
        <w:t xml:space="preserve">: </w:t>
      </w:r>
      <w:r w:rsidR="00483B4C">
        <w:rPr>
          <w:szCs w:val="18"/>
        </w:rPr>
        <w:t>м</w:t>
      </w:r>
      <w:r w:rsidRPr="00523338">
        <w:rPr>
          <w:szCs w:val="18"/>
        </w:rPr>
        <w:t xml:space="preserve">одель сервисного центра с фотографиями, контактными данными и гибкой системой рабочих часов через </w:t>
      </w:r>
      <w:proofErr w:type="spellStart"/>
      <w:r w:rsidRPr="00523338">
        <w:rPr>
          <w:szCs w:val="18"/>
        </w:rPr>
        <w:t>WorkingHours</w:t>
      </w:r>
      <w:proofErr w:type="spellEnd"/>
      <w:r w:rsidRPr="00523338">
        <w:rPr>
          <w:szCs w:val="18"/>
        </w:rPr>
        <w:t>.</w:t>
      </w:r>
    </w:p>
    <w:p w14:paraId="2CF793FD" w14:textId="572401A9" w:rsidR="004F26C3" w:rsidRPr="00523338" w:rsidRDefault="004F26C3" w:rsidP="00027AA5">
      <w:pPr>
        <w:pStyle w:val="af6"/>
        <w:numPr>
          <w:ilvl w:val="0"/>
          <w:numId w:val="13"/>
        </w:numPr>
        <w:spacing w:after="0" w:line="360" w:lineRule="auto"/>
        <w:rPr>
          <w:szCs w:val="18"/>
        </w:rPr>
      </w:pPr>
      <w:proofErr w:type="spellStart"/>
      <w:r w:rsidRPr="00523338">
        <w:rPr>
          <w:szCs w:val="18"/>
        </w:rPr>
        <w:t>ServiceType</w:t>
      </w:r>
      <w:proofErr w:type="spellEnd"/>
      <w:r w:rsidRPr="00523338">
        <w:rPr>
          <w:szCs w:val="18"/>
        </w:rPr>
        <w:t xml:space="preserve">: </w:t>
      </w:r>
      <w:r w:rsidR="00483B4C">
        <w:rPr>
          <w:szCs w:val="18"/>
        </w:rPr>
        <w:t>к</w:t>
      </w:r>
      <w:r w:rsidRPr="00523338">
        <w:rPr>
          <w:szCs w:val="18"/>
        </w:rPr>
        <w:t>аталог услуг с привязкой к сервисному центру, продолжительностью и стоимостью.</w:t>
      </w:r>
    </w:p>
    <w:p w14:paraId="30F52AD3" w14:textId="63DD17DC" w:rsidR="004F26C3" w:rsidRPr="00523338" w:rsidRDefault="004F26C3" w:rsidP="00027AA5">
      <w:pPr>
        <w:pStyle w:val="af6"/>
        <w:numPr>
          <w:ilvl w:val="0"/>
          <w:numId w:val="13"/>
        </w:numPr>
        <w:spacing w:after="0" w:line="360" w:lineRule="auto"/>
        <w:rPr>
          <w:szCs w:val="18"/>
        </w:rPr>
      </w:pPr>
      <w:proofErr w:type="spellStart"/>
      <w:r w:rsidRPr="00523338">
        <w:rPr>
          <w:szCs w:val="18"/>
        </w:rPr>
        <w:t>Appointment</w:t>
      </w:r>
      <w:proofErr w:type="spellEnd"/>
      <w:r w:rsidRPr="00523338">
        <w:rPr>
          <w:szCs w:val="18"/>
        </w:rPr>
        <w:t xml:space="preserve">: </w:t>
      </w:r>
      <w:r w:rsidR="00483B4C">
        <w:rPr>
          <w:szCs w:val="18"/>
        </w:rPr>
        <w:t>м</w:t>
      </w:r>
      <w:r w:rsidRPr="00523338">
        <w:rPr>
          <w:szCs w:val="18"/>
        </w:rPr>
        <w:t>одель записи на услугу с автоматическим расчетом времени окончания (</w:t>
      </w:r>
      <w:proofErr w:type="spellStart"/>
      <w:r w:rsidRPr="00523338">
        <w:rPr>
          <w:szCs w:val="18"/>
        </w:rPr>
        <w:t>end_time</w:t>
      </w:r>
      <w:proofErr w:type="spellEnd"/>
      <w:r w:rsidRPr="00523338">
        <w:rPr>
          <w:szCs w:val="18"/>
        </w:rPr>
        <w:t>) на основе продолжительности услуги.</w:t>
      </w:r>
    </w:p>
    <w:p w14:paraId="5A694783" w14:textId="1788D6EC" w:rsidR="004F26C3" w:rsidRPr="00523338" w:rsidRDefault="004F26C3" w:rsidP="00027AA5">
      <w:pPr>
        <w:pStyle w:val="af6"/>
        <w:numPr>
          <w:ilvl w:val="0"/>
          <w:numId w:val="13"/>
        </w:numPr>
        <w:spacing w:after="0" w:line="360" w:lineRule="auto"/>
        <w:rPr>
          <w:szCs w:val="18"/>
        </w:rPr>
      </w:pPr>
      <w:proofErr w:type="spellStart"/>
      <w:r w:rsidRPr="00523338">
        <w:rPr>
          <w:szCs w:val="18"/>
        </w:rPr>
        <w:t>Review</w:t>
      </w:r>
      <w:proofErr w:type="spellEnd"/>
      <w:r w:rsidRPr="00523338">
        <w:rPr>
          <w:szCs w:val="18"/>
        </w:rPr>
        <w:t xml:space="preserve">: </w:t>
      </w:r>
      <w:r w:rsidR="00483B4C">
        <w:rPr>
          <w:szCs w:val="18"/>
        </w:rPr>
        <w:t>с</w:t>
      </w:r>
      <w:r w:rsidRPr="00523338">
        <w:rPr>
          <w:szCs w:val="18"/>
        </w:rPr>
        <w:t>истема отзывов с возможностью ответа администрации.</w:t>
      </w:r>
    </w:p>
    <w:p w14:paraId="7B504CD0" w14:textId="112C3D3B" w:rsidR="004F26C3" w:rsidRPr="00523338" w:rsidRDefault="004F26C3" w:rsidP="00C50F51">
      <w:pPr>
        <w:spacing w:after="0" w:line="360" w:lineRule="auto"/>
        <w:ind w:firstLine="709"/>
        <w:rPr>
          <w:b/>
          <w:szCs w:val="18"/>
        </w:rPr>
      </w:pPr>
      <w:r w:rsidRPr="00523338">
        <w:rPr>
          <w:b/>
          <w:szCs w:val="18"/>
        </w:rPr>
        <w:t>Поведение системы:</w:t>
      </w:r>
    </w:p>
    <w:p w14:paraId="529FCBA9" w14:textId="77A9E0BE" w:rsidR="004F26C3" w:rsidRPr="00523338" w:rsidRDefault="004F26C3" w:rsidP="00027AA5">
      <w:pPr>
        <w:pStyle w:val="af6"/>
        <w:numPr>
          <w:ilvl w:val="0"/>
          <w:numId w:val="5"/>
        </w:numPr>
        <w:spacing w:after="0" w:line="360" w:lineRule="auto"/>
        <w:rPr>
          <w:szCs w:val="18"/>
        </w:rPr>
      </w:pPr>
      <w:r w:rsidRPr="00523338">
        <w:rPr>
          <w:szCs w:val="18"/>
        </w:rPr>
        <w:t xml:space="preserve">При создании </w:t>
      </w:r>
      <w:proofErr w:type="spellStart"/>
      <w:r w:rsidRPr="00523338">
        <w:rPr>
          <w:szCs w:val="18"/>
        </w:rPr>
        <w:t>Appointment</w:t>
      </w:r>
      <w:proofErr w:type="spellEnd"/>
      <w:r w:rsidRPr="00523338">
        <w:rPr>
          <w:szCs w:val="18"/>
        </w:rPr>
        <w:t xml:space="preserve"> автоматически рассчитывается </w:t>
      </w:r>
      <w:proofErr w:type="spellStart"/>
      <w:r w:rsidRPr="00523338">
        <w:rPr>
          <w:szCs w:val="18"/>
        </w:rPr>
        <w:t>end_time</w:t>
      </w:r>
      <w:proofErr w:type="spellEnd"/>
      <w:r w:rsidR="00483B4C">
        <w:rPr>
          <w:szCs w:val="18"/>
        </w:rPr>
        <w:t>.</w:t>
      </w:r>
    </w:p>
    <w:p w14:paraId="5754F539" w14:textId="4B1FBE07" w:rsidR="004F26C3" w:rsidRPr="00523338" w:rsidRDefault="004F26C3" w:rsidP="00027AA5">
      <w:pPr>
        <w:pStyle w:val="af6"/>
        <w:numPr>
          <w:ilvl w:val="0"/>
          <w:numId w:val="5"/>
        </w:numPr>
        <w:spacing w:after="0" w:line="360" w:lineRule="auto"/>
        <w:rPr>
          <w:szCs w:val="18"/>
        </w:rPr>
      </w:pPr>
      <w:r w:rsidRPr="00523338">
        <w:rPr>
          <w:szCs w:val="18"/>
        </w:rPr>
        <w:t>Система проверяет доступность времени при создании записи</w:t>
      </w:r>
      <w:r w:rsidR="00483B4C">
        <w:rPr>
          <w:szCs w:val="18"/>
        </w:rPr>
        <w:t>.</w:t>
      </w:r>
    </w:p>
    <w:p w14:paraId="71507BF2" w14:textId="1BC9E6B1" w:rsidR="004F26C3" w:rsidRPr="00523338" w:rsidRDefault="004F26C3" w:rsidP="00027AA5">
      <w:pPr>
        <w:pStyle w:val="af6"/>
        <w:numPr>
          <w:ilvl w:val="0"/>
          <w:numId w:val="5"/>
        </w:numPr>
        <w:spacing w:after="0" w:line="360" w:lineRule="auto"/>
        <w:rPr>
          <w:szCs w:val="18"/>
        </w:rPr>
      </w:pPr>
      <w:r w:rsidRPr="00523338">
        <w:rPr>
          <w:szCs w:val="18"/>
        </w:rPr>
        <w:t xml:space="preserve">При изменении статуса </w:t>
      </w:r>
      <w:proofErr w:type="spellStart"/>
      <w:r w:rsidRPr="00523338">
        <w:rPr>
          <w:szCs w:val="18"/>
        </w:rPr>
        <w:t>ServiceRequest</w:t>
      </w:r>
      <w:proofErr w:type="spellEnd"/>
      <w:r w:rsidRPr="00523338">
        <w:rPr>
          <w:szCs w:val="18"/>
        </w:rPr>
        <w:t xml:space="preserve"> могут автоматически создаваться уведомления</w:t>
      </w:r>
      <w:r w:rsidR="00483B4C">
        <w:rPr>
          <w:szCs w:val="18"/>
        </w:rPr>
        <w:t>.</w:t>
      </w:r>
    </w:p>
    <w:p w14:paraId="261232B2" w14:textId="2BA3C71B" w:rsidR="00816F3C" w:rsidRPr="00523338" w:rsidRDefault="004F26C3" w:rsidP="00027AA5">
      <w:pPr>
        <w:pStyle w:val="af6"/>
        <w:numPr>
          <w:ilvl w:val="0"/>
          <w:numId w:val="5"/>
        </w:numPr>
        <w:spacing w:after="0" w:line="360" w:lineRule="auto"/>
        <w:rPr>
          <w:szCs w:val="18"/>
        </w:rPr>
      </w:pPr>
      <w:r w:rsidRPr="00523338">
        <w:rPr>
          <w:szCs w:val="18"/>
        </w:rPr>
        <w:t>Механики назначаются только на заявки с соответствующим статусом</w:t>
      </w:r>
      <w:r w:rsidR="00483B4C">
        <w:rPr>
          <w:szCs w:val="18"/>
        </w:rPr>
        <w:t>.</w:t>
      </w:r>
    </w:p>
    <w:p w14:paraId="57C2A9D4" w14:textId="6A38CB10" w:rsidR="00816F3C" w:rsidRPr="00986F48" w:rsidRDefault="00911E09" w:rsidP="00D35DEE">
      <w:pPr>
        <w:pStyle w:val="af8"/>
        <w:spacing w:before="0" w:beforeAutospacing="0"/>
        <w:ind w:left="360"/>
        <w:jc w:val="center"/>
      </w:pPr>
      <w:r w:rsidRPr="00523338">
        <w:rPr>
          <w:noProof/>
        </w:rPr>
        <w:lastRenderedPageBreak/>
        <w:drawing>
          <wp:inline distT="0" distB="0" distL="0" distR="0" wp14:anchorId="29B1734A" wp14:editId="7488FBB8">
            <wp:extent cx="4871581" cy="5972175"/>
            <wp:effectExtent l="0" t="0" r="5715" b="0"/>
            <wp:docPr id="11" name="Рисунок 11" descr="F:\bpmn\Диаграмма без названия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bpmn\Диаграмма без названия.drawio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064" cy="6015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3D693" w14:textId="29534636" w:rsidR="00816F3C" w:rsidRPr="00523338" w:rsidRDefault="00816F3C" w:rsidP="00986F48">
      <w:pPr>
        <w:spacing w:before="120" w:after="240" w:line="360" w:lineRule="auto"/>
        <w:jc w:val="center"/>
        <w:rPr>
          <w:sz w:val="20"/>
        </w:rPr>
      </w:pPr>
      <w:r w:rsidRPr="00523338">
        <w:rPr>
          <w:sz w:val="20"/>
        </w:rPr>
        <w:t xml:space="preserve">Рисунок </w:t>
      </w:r>
      <w:r w:rsidR="007A25EE" w:rsidRPr="00523338">
        <w:rPr>
          <w:sz w:val="20"/>
        </w:rPr>
        <w:t>6</w:t>
      </w:r>
      <w:r w:rsidRPr="00523338">
        <w:rPr>
          <w:sz w:val="20"/>
        </w:rPr>
        <w:t xml:space="preserve"> – Диаграмма классов (</w:t>
      </w:r>
      <w:r w:rsidRPr="00523338">
        <w:rPr>
          <w:sz w:val="20"/>
          <w:lang w:val="en-US"/>
        </w:rPr>
        <w:t>MVT</w:t>
      </w:r>
      <w:r w:rsidRPr="00523338">
        <w:rPr>
          <w:sz w:val="20"/>
        </w:rPr>
        <w:t>)</w:t>
      </w:r>
    </w:p>
    <w:p w14:paraId="237B8AFD" w14:textId="77777777" w:rsidR="00B73EF3" w:rsidRPr="00523338" w:rsidRDefault="00B73EF3" w:rsidP="000C3F81">
      <w:pPr>
        <w:keepNext/>
        <w:spacing w:before="360"/>
        <w:ind w:left="-709" w:right="-569"/>
        <w:jc w:val="center"/>
      </w:pPr>
      <w:r w:rsidRPr="00523338">
        <w:rPr>
          <w:noProof/>
        </w:rPr>
        <w:lastRenderedPageBreak/>
        <w:drawing>
          <wp:inline distT="0" distB="0" distL="0" distR="0" wp14:anchorId="3BA97148" wp14:editId="5228D2B0">
            <wp:extent cx="6635115" cy="365732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2504" cy="3677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E512D" w14:textId="30F526B1" w:rsidR="004F26C3" w:rsidRPr="00523338" w:rsidRDefault="00B73EF3" w:rsidP="000C3F81">
      <w:pPr>
        <w:pStyle w:val="af7"/>
        <w:spacing w:before="120" w:after="240"/>
        <w:jc w:val="center"/>
        <w:rPr>
          <w:i w:val="0"/>
          <w:iCs w:val="0"/>
          <w:color w:val="auto"/>
          <w:sz w:val="20"/>
          <w:szCs w:val="20"/>
        </w:rPr>
      </w:pPr>
      <w:r w:rsidRPr="00523338">
        <w:rPr>
          <w:i w:val="0"/>
          <w:iCs w:val="0"/>
          <w:color w:val="auto"/>
          <w:sz w:val="20"/>
          <w:szCs w:val="20"/>
        </w:rPr>
        <w:t xml:space="preserve">Рисунок </w:t>
      </w:r>
      <w:r w:rsidR="007A25EE" w:rsidRPr="00523338">
        <w:rPr>
          <w:i w:val="0"/>
          <w:iCs w:val="0"/>
          <w:color w:val="auto"/>
          <w:sz w:val="20"/>
          <w:szCs w:val="20"/>
        </w:rPr>
        <w:t>7</w:t>
      </w:r>
      <w:r w:rsidRPr="00523338">
        <w:rPr>
          <w:i w:val="0"/>
          <w:iCs w:val="0"/>
          <w:color w:val="auto"/>
          <w:sz w:val="20"/>
          <w:szCs w:val="20"/>
        </w:rPr>
        <w:t xml:space="preserve"> </w:t>
      </w:r>
      <w:r w:rsidR="00B55B4B" w:rsidRPr="00523338">
        <w:rPr>
          <w:i w:val="0"/>
          <w:iCs w:val="0"/>
          <w:color w:val="auto"/>
          <w:sz w:val="20"/>
          <w:szCs w:val="20"/>
        </w:rPr>
        <w:t>–</w:t>
      </w:r>
      <w:r w:rsidRPr="00523338">
        <w:rPr>
          <w:i w:val="0"/>
          <w:iCs w:val="0"/>
          <w:color w:val="auto"/>
          <w:sz w:val="20"/>
          <w:szCs w:val="20"/>
        </w:rPr>
        <w:t xml:space="preserve"> Диаграмма классов</w:t>
      </w:r>
      <w:r w:rsidR="002C4EDA" w:rsidRPr="00523338">
        <w:rPr>
          <w:i w:val="0"/>
          <w:iCs w:val="0"/>
          <w:color w:val="auto"/>
          <w:sz w:val="20"/>
          <w:szCs w:val="20"/>
        </w:rPr>
        <w:t>-моделей</w:t>
      </w:r>
    </w:p>
    <w:p w14:paraId="789D23D4" w14:textId="77777777" w:rsidR="00F94963" w:rsidRPr="0063343B" w:rsidRDefault="002210C3" w:rsidP="000C3F81">
      <w:pPr>
        <w:pStyle w:val="2"/>
        <w:spacing w:before="360"/>
        <w:rPr>
          <w:sz w:val="28"/>
          <w:szCs w:val="28"/>
        </w:rPr>
      </w:pPr>
      <w:bookmarkStart w:id="20" w:name="_Toc153721237"/>
      <w:bookmarkStart w:id="21" w:name="_Toc215156387"/>
      <w:r w:rsidRPr="0063343B">
        <w:rPr>
          <w:sz w:val="28"/>
          <w:szCs w:val="28"/>
        </w:rPr>
        <w:t>Физический проект</w:t>
      </w:r>
      <w:bookmarkEnd w:id="20"/>
      <w:bookmarkEnd w:id="21"/>
    </w:p>
    <w:p w14:paraId="196916B1" w14:textId="198053E2" w:rsidR="00C7113B" w:rsidRPr="00C7113B" w:rsidRDefault="00C7113B" w:rsidP="00C7113B">
      <w:pPr>
        <w:spacing w:after="0" w:line="360" w:lineRule="auto"/>
        <w:ind w:firstLine="709"/>
      </w:pPr>
      <w:r w:rsidRPr="00C7113B">
        <w:t xml:space="preserve">Данный раздел описывает техническую реализацию системы </w:t>
      </w:r>
      <w:r>
        <w:t>–</w:t>
      </w:r>
      <w:r w:rsidRPr="00C7113B">
        <w:t xml:space="preserve"> конкретные технологии, инструменты и архитектуру развёртывания, выбранные для воплощения логической модели.</w:t>
      </w:r>
    </w:p>
    <w:p w14:paraId="73413CEA" w14:textId="370D6F06" w:rsidR="00F00853" w:rsidRPr="00523338" w:rsidRDefault="00F00853" w:rsidP="00A90992">
      <w:pPr>
        <w:spacing w:after="0" w:line="360" w:lineRule="auto"/>
        <w:ind w:firstLine="709"/>
        <w:rPr>
          <w:sz w:val="22"/>
          <w:szCs w:val="18"/>
        </w:rPr>
      </w:pPr>
      <w:r w:rsidRPr="00523338">
        <w:rPr>
          <w:szCs w:val="18"/>
        </w:rPr>
        <w:t>Физическая реализация проекта основана на выбранном технологическом стеке:</w:t>
      </w:r>
    </w:p>
    <w:p w14:paraId="08DA5AD9" w14:textId="42A0E4DD" w:rsidR="00F00853" w:rsidRPr="00986F48" w:rsidRDefault="00F00853" w:rsidP="00027AA5">
      <w:pPr>
        <w:pStyle w:val="af6"/>
        <w:numPr>
          <w:ilvl w:val="6"/>
          <w:numId w:val="20"/>
        </w:numPr>
        <w:spacing w:after="0" w:line="360" w:lineRule="auto"/>
        <w:rPr>
          <w:b/>
          <w:szCs w:val="18"/>
        </w:rPr>
      </w:pPr>
      <w:r w:rsidRPr="00986F48">
        <w:rPr>
          <w:b/>
          <w:szCs w:val="18"/>
        </w:rPr>
        <w:t>Презентационный уровень (</w:t>
      </w:r>
      <w:proofErr w:type="spellStart"/>
      <w:r w:rsidRPr="00986F48">
        <w:rPr>
          <w:b/>
          <w:szCs w:val="18"/>
        </w:rPr>
        <w:t>Frontend</w:t>
      </w:r>
      <w:proofErr w:type="spellEnd"/>
      <w:r w:rsidRPr="00986F48">
        <w:rPr>
          <w:b/>
          <w:szCs w:val="18"/>
        </w:rPr>
        <w:t>)</w:t>
      </w:r>
    </w:p>
    <w:p w14:paraId="3BDBF71F" w14:textId="77777777" w:rsidR="00F00853" w:rsidRPr="00483B4C" w:rsidRDefault="00F00853" w:rsidP="00A90992">
      <w:pPr>
        <w:pStyle w:val="af6"/>
        <w:numPr>
          <w:ilvl w:val="0"/>
          <w:numId w:val="30"/>
        </w:numPr>
        <w:spacing w:after="0" w:line="360" w:lineRule="auto"/>
        <w:rPr>
          <w:szCs w:val="18"/>
          <w:lang w:val="en-US"/>
        </w:rPr>
      </w:pPr>
      <w:r w:rsidRPr="00986F48">
        <w:rPr>
          <w:i/>
          <w:szCs w:val="18"/>
        </w:rPr>
        <w:t>Технологии</w:t>
      </w:r>
      <w:r w:rsidRPr="00483B4C">
        <w:rPr>
          <w:szCs w:val="18"/>
          <w:lang w:val="en-US"/>
        </w:rPr>
        <w:t xml:space="preserve">: </w:t>
      </w:r>
      <w:r w:rsidRPr="00986F48">
        <w:rPr>
          <w:szCs w:val="18"/>
          <w:lang w:val="en-US"/>
        </w:rPr>
        <w:t>JavaScript</w:t>
      </w:r>
      <w:r w:rsidRPr="00483B4C">
        <w:rPr>
          <w:szCs w:val="18"/>
          <w:lang w:val="en-US"/>
        </w:rPr>
        <w:t xml:space="preserve">, </w:t>
      </w:r>
      <w:r w:rsidRPr="00986F48">
        <w:rPr>
          <w:szCs w:val="18"/>
          <w:lang w:val="en-US"/>
        </w:rPr>
        <w:t>React</w:t>
      </w:r>
      <w:r w:rsidRPr="00483B4C">
        <w:rPr>
          <w:szCs w:val="18"/>
          <w:lang w:val="en-US"/>
        </w:rPr>
        <w:t xml:space="preserve">, </w:t>
      </w:r>
      <w:r w:rsidRPr="00986F48">
        <w:rPr>
          <w:szCs w:val="18"/>
          <w:lang w:val="en-US"/>
        </w:rPr>
        <w:t>HTML</w:t>
      </w:r>
      <w:r w:rsidRPr="00483B4C">
        <w:rPr>
          <w:szCs w:val="18"/>
          <w:lang w:val="en-US"/>
        </w:rPr>
        <w:t xml:space="preserve">, </w:t>
      </w:r>
      <w:r w:rsidRPr="00986F48">
        <w:rPr>
          <w:szCs w:val="18"/>
          <w:lang w:val="en-US"/>
        </w:rPr>
        <w:t>Bootstrap</w:t>
      </w:r>
      <w:r w:rsidRPr="00483B4C">
        <w:rPr>
          <w:szCs w:val="18"/>
          <w:lang w:val="en-US"/>
        </w:rPr>
        <w:t>.</w:t>
      </w:r>
    </w:p>
    <w:p w14:paraId="36759335" w14:textId="0964349C" w:rsidR="00F00853" w:rsidRPr="00986F48" w:rsidRDefault="00F00853" w:rsidP="00A90992">
      <w:pPr>
        <w:pStyle w:val="af6"/>
        <w:numPr>
          <w:ilvl w:val="0"/>
          <w:numId w:val="30"/>
        </w:numPr>
        <w:spacing w:after="0" w:line="360" w:lineRule="auto"/>
        <w:rPr>
          <w:szCs w:val="18"/>
        </w:rPr>
      </w:pPr>
      <w:r w:rsidRPr="00986F48">
        <w:rPr>
          <w:i/>
          <w:szCs w:val="18"/>
        </w:rPr>
        <w:t>Реализация</w:t>
      </w:r>
      <w:r w:rsidRPr="00986F48">
        <w:rPr>
          <w:szCs w:val="18"/>
        </w:rPr>
        <w:t>: Два отдельных SPA (</w:t>
      </w:r>
      <w:proofErr w:type="spellStart"/>
      <w:r w:rsidRPr="00986F48">
        <w:rPr>
          <w:szCs w:val="18"/>
        </w:rPr>
        <w:t>Single</w:t>
      </w:r>
      <w:proofErr w:type="spellEnd"/>
      <w:r w:rsidRPr="00986F48">
        <w:rPr>
          <w:szCs w:val="18"/>
        </w:rPr>
        <w:t xml:space="preserve"> </w:t>
      </w:r>
      <w:proofErr w:type="spellStart"/>
      <w:r w:rsidRPr="00986F48">
        <w:rPr>
          <w:szCs w:val="18"/>
        </w:rPr>
        <w:t>Page</w:t>
      </w:r>
      <w:proofErr w:type="spellEnd"/>
      <w:r w:rsidRPr="00986F48">
        <w:rPr>
          <w:szCs w:val="18"/>
        </w:rPr>
        <w:t xml:space="preserve"> </w:t>
      </w:r>
      <w:proofErr w:type="spellStart"/>
      <w:r w:rsidRPr="00986F48">
        <w:rPr>
          <w:szCs w:val="18"/>
        </w:rPr>
        <w:t>Application</w:t>
      </w:r>
      <w:proofErr w:type="spellEnd"/>
      <w:r w:rsidRPr="00986F48">
        <w:rPr>
          <w:szCs w:val="18"/>
        </w:rPr>
        <w:t xml:space="preserve">) или модуля в одном приложении: </w:t>
      </w:r>
      <w:r w:rsidR="002E5FB4">
        <w:rPr>
          <w:szCs w:val="18"/>
        </w:rPr>
        <w:t>«</w:t>
      </w:r>
      <w:r w:rsidRPr="00986F48">
        <w:rPr>
          <w:szCs w:val="18"/>
        </w:rPr>
        <w:t>Личный кабинет клиента</w:t>
      </w:r>
      <w:r w:rsidR="002E5FB4">
        <w:rPr>
          <w:szCs w:val="18"/>
        </w:rPr>
        <w:t>»</w:t>
      </w:r>
      <w:r w:rsidRPr="00986F48">
        <w:rPr>
          <w:szCs w:val="18"/>
        </w:rPr>
        <w:t xml:space="preserve"> и </w:t>
      </w:r>
      <w:r w:rsidR="002E5FB4">
        <w:rPr>
          <w:szCs w:val="18"/>
        </w:rPr>
        <w:t>«</w:t>
      </w:r>
      <w:r w:rsidRPr="00986F48">
        <w:rPr>
          <w:szCs w:val="18"/>
        </w:rPr>
        <w:t>Панель управления менеджером</w:t>
      </w:r>
      <w:r w:rsidR="002E5FB4">
        <w:rPr>
          <w:szCs w:val="18"/>
        </w:rPr>
        <w:t>»</w:t>
      </w:r>
      <w:r w:rsidRPr="00986F48">
        <w:rPr>
          <w:szCs w:val="18"/>
        </w:rPr>
        <w:t>. Взаимодействие с бэкендом через HTTP-запросы к REST API.</w:t>
      </w:r>
    </w:p>
    <w:p w14:paraId="40F449C2" w14:textId="33BDF213" w:rsidR="00F00853" w:rsidRPr="00986F48" w:rsidRDefault="00F00853" w:rsidP="00027AA5">
      <w:pPr>
        <w:pStyle w:val="af6"/>
        <w:numPr>
          <w:ilvl w:val="6"/>
          <w:numId w:val="20"/>
        </w:numPr>
        <w:spacing w:after="0" w:line="360" w:lineRule="auto"/>
        <w:rPr>
          <w:b/>
          <w:szCs w:val="18"/>
        </w:rPr>
      </w:pPr>
      <w:r w:rsidRPr="00986F48">
        <w:rPr>
          <w:b/>
          <w:szCs w:val="18"/>
        </w:rPr>
        <w:t>Уровень бизнес-логики (</w:t>
      </w:r>
      <w:proofErr w:type="spellStart"/>
      <w:r w:rsidRPr="00986F48">
        <w:rPr>
          <w:b/>
          <w:szCs w:val="18"/>
        </w:rPr>
        <w:t>Backend</w:t>
      </w:r>
      <w:proofErr w:type="spellEnd"/>
      <w:r w:rsidRPr="00986F48">
        <w:rPr>
          <w:b/>
          <w:szCs w:val="18"/>
        </w:rPr>
        <w:t>):</w:t>
      </w:r>
    </w:p>
    <w:p w14:paraId="76BE615A" w14:textId="77777777" w:rsidR="00F00853" w:rsidRPr="00986F48" w:rsidRDefault="00F00853" w:rsidP="00A90992">
      <w:pPr>
        <w:pStyle w:val="af6"/>
        <w:numPr>
          <w:ilvl w:val="0"/>
          <w:numId w:val="30"/>
        </w:numPr>
        <w:spacing w:after="0" w:line="360" w:lineRule="auto"/>
        <w:rPr>
          <w:szCs w:val="18"/>
        </w:rPr>
      </w:pPr>
      <w:r w:rsidRPr="00986F48">
        <w:rPr>
          <w:i/>
          <w:szCs w:val="18"/>
        </w:rPr>
        <w:t>Технологии</w:t>
      </w:r>
      <w:r w:rsidRPr="00986F48">
        <w:rPr>
          <w:szCs w:val="18"/>
        </w:rPr>
        <w:t xml:space="preserve">: </w:t>
      </w:r>
      <w:proofErr w:type="spellStart"/>
      <w:r w:rsidRPr="00986F48">
        <w:rPr>
          <w:szCs w:val="18"/>
        </w:rPr>
        <w:t>Python</w:t>
      </w:r>
      <w:proofErr w:type="spellEnd"/>
      <w:r w:rsidRPr="00986F48">
        <w:rPr>
          <w:szCs w:val="18"/>
        </w:rPr>
        <w:t xml:space="preserve"> 3, фреймворк </w:t>
      </w:r>
      <w:proofErr w:type="spellStart"/>
      <w:r w:rsidRPr="00986F48">
        <w:rPr>
          <w:szCs w:val="18"/>
        </w:rPr>
        <w:t>Django</w:t>
      </w:r>
      <w:proofErr w:type="spellEnd"/>
      <w:r w:rsidRPr="00986F48">
        <w:rPr>
          <w:szCs w:val="18"/>
        </w:rPr>
        <w:t xml:space="preserve">, </w:t>
      </w:r>
      <w:proofErr w:type="spellStart"/>
      <w:r w:rsidRPr="00986F48">
        <w:rPr>
          <w:szCs w:val="18"/>
        </w:rPr>
        <w:t>Django</w:t>
      </w:r>
      <w:proofErr w:type="spellEnd"/>
      <w:r w:rsidRPr="00986F48">
        <w:rPr>
          <w:szCs w:val="18"/>
        </w:rPr>
        <w:t xml:space="preserve"> REST </w:t>
      </w:r>
      <w:proofErr w:type="spellStart"/>
      <w:r w:rsidRPr="00986F48">
        <w:rPr>
          <w:szCs w:val="18"/>
        </w:rPr>
        <w:t>Framework</w:t>
      </w:r>
      <w:proofErr w:type="spellEnd"/>
      <w:r w:rsidRPr="00986F48">
        <w:rPr>
          <w:szCs w:val="18"/>
        </w:rPr>
        <w:t xml:space="preserve"> (DRF).</w:t>
      </w:r>
    </w:p>
    <w:p w14:paraId="0ADD37D7" w14:textId="234AB309" w:rsidR="00F00853" w:rsidRPr="00986F48" w:rsidRDefault="00F00853" w:rsidP="00A90992">
      <w:pPr>
        <w:pStyle w:val="af6"/>
        <w:numPr>
          <w:ilvl w:val="0"/>
          <w:numId w:val="30"/>
        </w:numPr>
        <w:spacing w:after="0" w:line="360" w:lineRule="auto"/>
        <w:rPr>
          <w:szCs w:val="18"/>
        </w:rPr>
      </w:pPr>
      <w:r w:rsidRPr="00986F48">
        <w:rPr>
          <w:i/>
          <w:szCs w:val="18"/>
        </w:rPr>
        <w:t>Реализация</w:t>
      </w:r>
      <w:r w:rsidRPr="00986F48">
        <w:rPr>
          <w:szCs w:val="18"/>
        </w:rPr>
        <w:t xml:space="preserve">: Серверное приложение, предоставляющее набор </w:t>
      </w:r>
      <w:proofErr w:type="spellStart"/>
      <w:r w:rsidRPr="00986F48">
        <w:rPr>
          <w:szCs w:val="18"/>
        </w:rPr>
        <w:t>RESTful</w:t>
      </w:r>
      <w:proofErr w:type="spellEnd"/>
      <w:r w:rsidRPr="00986F48">
        <w:rPr>
          <w:szCs w:val="18"/>
        </w:rPr>
        <w:t xml:space="preserve"> </w:t>
      </w:r>
      <w:proofErr w:type="spellStart"/>
      <w:r w:rsidRPr="00986F48">
        <w:rPr>
          <w:szCs w:val="18"/>
        </w:rPr>
        <w:t>endpoints</w:t>
      </w:r>
      <w:proofErr w:type="spellEnd"/>
      <w:r w:rsidRPr="00986F48">
        <w:rPr>
          <w:szCs w:val="18"/>
        </w:rPr>
        <w:t xml:space="preserve"> (например, /</w:t>
      </w:r>
      <w:proofErr w:type="spellStart"/>
      <w:r w:rsidRPr="00986F48">
        <w:rPr>
          <w:szCs w:val="18"/>
        </w:rPr>
        <w:t>api</w:t>
      </w:r>
      <w:proofErr w:type="spellEnd"/>
      <w:r w:rsidRPr="00986F48">
        <w:rPr>
          <w:szCs w:val="18"/>
        </w:rPr>
        <w:t>/</w:t>
      </w:r>
      <w:proofErr w:type="spellStart"/>
      <w:r w:rsidRPr="00986F48">
        <w:rPr>
          <w:szCs w:val="18"/>
        </w:rPr>
        <w:t>auth</w:t>
      </w:r>
      <w:proofErr w:type="spellEnd"/>
      <w:r w:rsidRPr="00986F48">
        <w:rPr>
          <w:szCs w:val="18"/>
        </w:rPr>
        <w:t>/, /</w:t>
      </w:r>
      <w:proofErr w:type="spellStart"/>
      <w:r w:rsidRPr="00986F48">
        <w:rPr>
          <w:szCs w:val="18"/>
        </w:rPr>
        <w:t>api</w:t>
      </w:r>
      <w:proofErr w:type="spellEnd"/>
      <w:r w:rsidRPr="00986F48">
        <w:rPr>
          <w:szCs w:val="18"/>
        </w:rPr>
        <w:t>/</w:t>
      </w:r>
      <w:proofErr w:type="spellStart"/>
      <w:r w:rsidRPr="00986F48">
        <w:rPr>
          <w:szCs w:val="18"/>
        </w:rPr>
        <w:t>services</w:t>
      </w:r>
      <w:proofErr w:type="spellEnd"/>
      <w:r w:rsidRPr="00986F48">
        <w:rPr>
          <w:szCs w:val="18"/>
        </w:rPr>
        <w:t>/, /</w:t>
      </w:r>
      <w:proofErr w:type="spellStart"/>
      <w:r w:rsidRPr="00986F48">
        <w:rPr>
          <w:szCs w:val="18"/>
        </w:rPr>
        <w:t>api</w:t>
      </w:r>
      <w:proofErr w:type="spellEnd"/>
      <w:r w:rsidRPr="00986F48">
        <w:rPr>
          <w:szCs w:val="18"/>
        </w:rPr>
        <w:t>/</w:t>
      </w:r>
      <w:proofErr w:type="spellStart"/>
      <w:r w:rsidRPr="00986F48">
        <w:rPr>
          <w:szCs w:val="18"/>
        </w:rPr>
        <w:t>orders</w:t>
      </w:r>
      <w:proofErr w:type="spellEnd"/>
      <w:r w:rsidRPr="00986F48">
        <w:rPr>
          <w:szCs w:val="18"/>
        </w:rPr>
        <w:t>/). Реализует аутентификацию, авторизацию, валидацию данных и бизнес-правила.</w:t>
      </w:r>
    </w:p>
    <w:p w14:paraId="0679ACA0" w14:textId="1CAA8106" w:rsidR="00F00853" w:rsidRPr="00986F48" w:rsidRDefault="00F00853" w:rsidP="00027AA5">
      <w:pPr>
        <w:pStyle w:val="af6"/>
        <w:numPr>
          <w:ilvl w:val="6"/>
          <w:numId w:val="20"/>
        </w:numPr>
        <w:spacing w:after="0" w:line="360" w:lineRule="auto"/>
        <w:rPr>
          <w:b/>
          <w:szCs w:val="18"/>
        </w:rPr>
      </w:pPr>
      <w:r w:rsidRPr="00986F48">
        <w:rPr>
          <w:b/>
          <w:szCs w:val="18"/>
        </w:rPr>
        <w:t xml:space="preserve">Уровень данных (Data </w:t>
      </w:r>
      <w:proofErr w:type="spellStart"/>
      <w:r w:rsidRPr="00986F48">
        <w:rPr>
          <w:b/>
          <w:szCs w:val="18"/>
        </w:rPr>
        <w:t>Layer</w:t>
      </w:r>
      <w:proofErr w:type="spellEnd"/>
      <w:r w:rsidRPr="00986F48">
        <w:rPr>
          <w:b/>
          <w:szCs w:val="18"/>
        </w:rPr>
        <w:t>):</w:t>
      </w:r>
    </w:p>
    <w:p w14:paraId="04E03A50" w14:textId="77777777" w:rsidR="00F00853" w:rsidRPr="00986F48" w:rsidRDefault="00F00853" w:rsidP="00A90992">
      <w:pPr>
        <w:pStyle w:val="af6"/>
        <w:numPr>
          <w:ilvl w:val="0"/>
          <w:numId w:val="30"/>
        </w:numPr>
        <w:spacing w:after="0" w:line="360" w:lineRule="auto"/>
        <w:rPr>
          <w:szCs w:val="18"/>
        </w:rPr>
      </w:pPr>
      <w:r w:rsidRPr="00986F48">
        <w:rPr>
          <w:i/>
          <w:szCs w:val="18"/>
        </w:rPr>
        <w:t>Технологии</w:t>
      </w:r>
      <w:r w:rsidRPr="00986F48">
        <w:rPr>
          <w:szCs w:val="18"/>
        </w:rPr>
        <w:t xml:space="preserve">: </w:t>
      </w:r>
      <w:proofErr w:type="spellStart"/>
      <w:r w:rsidRPr="00986F48">
        <w:rPr>
          <w:szCs w:val="18"/>
        </w:rPr>
        <w:t>SQLite</w:t>
      </w:r>
      <w:proofErr w:type="spellEnd"/>
      <w:r w:rsidRPr="00986F48">
        <w:rPr>
          <w:szCs w:val="18"/>
        </w:rPr>
        <w:t xml:space="preserve"> (для разработки и демонстрации), </w:t>
      </w:r>
      <w:proofErr w:type="spellStart"/>
      <w:r w:rsidRPr="00986F48">
        <w:rPr>
          <w:szCs w:val="18"/>
        </w:rPr>
        <w:t>PostgreSQL</w:t>
      </w:r>
      <w:proofErr w:type="spellEnd"/>
      <w:r w:rsidRPr="00986F48">
        <w:rPr>
          <w:szCs w:val="18"/>
        </w:rPr>
        <w:t xml:space="preserve"> (для </w:t>
      </w:r>
      <w:proofErr w:type="spellStart"/>
      <w:r w:rsidRPr="00986F48">
        <w:rPr>
          <w:szCs w:val="18"/>
        </w:rPr>
        <w:t>продакшена</w:t>
      </w:r>
      <w:proofErr w:type="spellEnd"/>
      <w:r w:rsidRPr="00986F48">
        <w:rPr>
          <w:szCs w:val="18"/>
        </w:rPr>
        <w:t xml:space="preserve">). </w:t>
      </w:r>
      <w:proofErr w:type="spellStart"/>
      <w:r w:rsidRPr="00986F48">
        <w:rPr>
          <w:szCs w:val="18"/>
        </w:rPr>
        <w:t>Django</w:t>
      </w:r>
      <w:proofErr w:type="spellEnd"/>
      <w:r w:rsidRPr="00986F48">
        <w:rPr>
          <w:szCs w:val="18"/>
        </w:rPr>
        <w:t xml:space="preserve"> ORM.</w:t>
      </w:r>
    </w:p>
    <w:p w14:paraId="43C82668" w14:textId="59956DE7" w:rsidR="00F00853" w:rsidRPr="00986F48" w:rsidRDefault="00F00853" w:rsidP="00A90992">
      <w:pPr>
        <w:pStyle w:val="af6"/>
        <w:numPr>
          <w:ilvl w:val="0"/>
          <w:numId w:val="30"/>
        </w:numPr>
        <w:spacing w:after="0" w:line="360" w:lineRule="auto"/>
        <w:rPr>
          <w:szCs w:val="18"/>
        </w:rPr>
      </w:pPr>
      <w:r w:rsidRPr="00986F48">
        <w:rPr>
          <w:i/>
          <w:szCs w:val="18"/>
        </w:rPr>
        <w:lastRenderedPageBreak/>
        <w:t>Реализация</w:t>
      </w:r>
      <w:r w:rsidRPr="00986F48">
        <w:rPr>
          <w:szCs w:val="18"/>
        </w:rPr>
        <w:t xml:space="preserve">: Реляционная база данных с таблицами, соответствующими сущностям логической модели. </w:t>
      </w:r>
      <w:proofErr w:type="spellStart"/>
      <w:r w:rsidRPr="00986F48">
        <w:rPr>
          <w:szCs w:val="18"/>
        </w:rPr>
        <w:t>Django</w:t>
      </w:r>
      <w:proofErr w:type="spellEnd"/>
      <w:r w:rsidRPr="00986F48">
        <w:rPr>
          <w:szCs w:val="18"/>
        </w:rPr>
        <w:t xml:space="preserve"> ORM используется для абстракции и выполнения запросов.</w:t>
      </w:r>
    </w:p>
    <w:p w14:paraId="0A5FBD3D" w14:textId="13E99A1B" w:rsidR="00BF12CB" w:rsidRPr="00986F48" w:rsidRDefault="00F00853" w:rsidP="00A90992">
      <w:pPr>
        <w:pStyle w:val="af6"/>
        <w:numPr>
          <w:ilvl w:val="0"/>
          <w:numId w:val="30"/>
        </w:numPr>
        <w:spacing w:after="0" w:line="360" w:lineRule="auto"/>
        <w:rPr>
          <w:szCs w:val="18"/>
        </w:rPr>
      </w:pPr>
      <w:r w:rsidRPr="00986F48">
        <w:rPr>
          <w:szCs w:val="18"/>
        </w:rPr>
        <w:t xml:space="preserve">Стратегия развертывания: Бэкенд и </w:t>
      </w:r>
      <w:proofErr w:type="spellStart"/>
      <w:r w:rsidRPr="00986F48">
        <w:rPr>
          <w:szCs w:val="18"/>
        </w:rPr>
        <w:t>фронтенд</w:t>
      </w:r>
      <w:proofErr w:type="spellEnd"/>
      <w:r w:rsidRPr="00986F48">
        <w:rPr>
          <w:szCs w:val="18"/>
        </w:rPr>
        <w:t xml:space="preserve"> размещаются на облачном хостинге (например, </w:t>
      </w:r>
      <w:proofErr w:type="spellStart"/>
      <w:r w:rsidRPr="00986F48">
        <w:rPr>
          <w:szCs w:val="18"/>
        </w:rPr>
        <w:t>PythonAnywhere</w:t>
      </w:r>
      <w:proofErr w:type="spellEnd"/>
      <w:r w:rsidRPr="00986F48">
        <w:rPr>
          <w:szCs w:val="18"/>
        </w:rPr>
        <w:t xml:space="preserve">, </w:t>
      </w:r>
      <w:proofErr w:type="spellStart"/>
      <w:r w:rsidRPr="00986F48">
        <w:rPr>
          <w:szCs w:val="18"/>
        </w:rPr>
        <w:t>Heroku</w:t>
      </w:r>
      <w:proofErr w:type="spellEnd"/>
      <w:r w:rsidRPr="00986F48">
        <w:rPr>
          <w:szCs w:val="18"/>
        </w:rPr>
        <w:t xml:space="preserve">). База данных </w:t>
      </w:r>
      <w:proofErr w:type="spellStart"/>
      <w:r w:rsidRPr="00986F48">
        <w:rPr>
          <w:szCs w:val="18"/>
        </w:rPr>
        <w:t>SQLite</w:t>
      </w:r>
      <w:proofErr w:type="spellEnd"/>
      <w:r w:rsidRPr="00986F48">
        <w:rPr>
          <w:szCs w:val="18"/>
        </w:rPr>
        <w:t xml:space="preserve"> развертывается вместе с бэкендом, либо подключается внешняя </w:t>
      </w:r>
      <w:proofErr w:type="spellStart"/>
      <w:r w:rsidRPr="00986F48">
        <w:rPr>
          <w:szCs w:val="18"/>
        </w:rPr>
        <w:t>PostgreSQL</w:t>
      </w:r>
      <w:proofErr w:type="spellEnd"/>
      <w:r w:rsidR="00483B4C">
        <w:rPr>
          <w:szCs w:val="18"/>
        </w:rPr>
        <w:t>.</w:t>
      </w:r>
      <w:r w:rsidR="00986F48" w:rsidRPr="00986F48">
        <w:rPr>
          <w:szCs w:val="18"/>
        </w:rPr>
        <w:br w:type="page"/>
      </w:r>
    </w:p>
    <w:p w14:paraId="22D396CB" w14:textId="77777777" w:rsidR="00F94963" w:rsidRPr="00523338" w:rsidRDefault="002210C3" w:rsidP="000C3F81">
      <w:pPr>
        <w:pStyle w:val="1"/>
        <w:spacing w:before="480" w:after="240"/>
        <w:rPr>
          <w:rFonts w:ascii="Times New Roman" w:hAnsi="Times New Roman"/>
          <w:sz w:val="32"/>
          <w:szCs w:val="32"/>
        </w:rPr>
      </w:pPr>
      <w:bookmarkStart w:id="22" w:name="_Toc215156388"/>
      <w:r w:rsidRPr="00523338">
        <w:rPr>
          <w:rFonts w:ascii="Times New Roman" w:hAnsi="Times New Roman"/>
          <w:sz w:val="32"/>
          <w:szCs w:val="32"/>
        </w:rPr>
        <w:lastRenderedPageBreak/>
        <w:t>Требования к инсталляции</w:t>
      </w:r>
      <w:r w:rsidR="00044136" w:rsidRPr="00523338">
        <w:rPr>
          <w:rFonts w:ascii="Times New Roman" w:hAnsi="Times New Roman"/>
          <w:sz w:val="32"/>
          <w:szCs w:val="32"/>
        </w:rPr>
        <w:t xml:space="preserve"> и </w:t>
      </w:r>
      <w:r w:rsidRPr="00523338">
        <w:rPr>
          <w:rFonts w:ascii="Times New Roman" w:hAnsi="Times New Roman"/>
          <w:sz w:val="32"/>
          <w:szCs w:val="32"/>
        </w:rPr>
        <w:t>деинсталляции</w:t>
      </w:r>
      <w:bookmarkEnd w:id="22"/>
    </w:p>
    <w:p w14:paraId="720F74BD" w14:textId="501D780B" w:rsidR="00A90992" w:rsidRPr="00A90992" w:rsidRDefault="00A90992" w:rsidP="00A90992">
      <w:pPr>
        <w:spacing w:after="0" w:line="360" w:lineRule="auto"/>
        <w:ind w:firstLine="709"/>
      </w:pPr>
      <w:r w:rsidRPr="00A90992">
        <w:t>Успешная работа программного комплекса зависит не только от его разработки, но и от корректного развёртывания. Данный раздел описывает процессы установки (инсталляции) и удаления (деинсталляции) системы, а также требования к окружению для этих операций. Это обеспечивает повторяемость процедур и снижает риски ошибок при переносе решения между средами (разработка, демонстрация, эксплуатация).</w:t>
      </w:r>
    </w:p>
    <w:p w14:paraId="5C20B85F" w14:textId="2169C74C" w:rsidR="00F00853" w:rsidRPr="00523338" w:rsidRDefault="00F00853" w:rsidP="00A90992">
      <w:pPr>
        <w:spacing w:after="0" w:line="360" w:lineRule="auto"/>
        <w:ind w:firstLine="709"/>
        <w:rPr>
          <w:b/>
          <w:szCs w:val="24"/>
        </w:rPr>
      </w:pPr>
      <w:r w:rsidRPr="00523338">
        <w:rPr>
          <w:b/>
          <w:szCs w:val="24"/>
        </w:rPr>
        <w:t>Требования к инсталляции:</w:t>
      </w:r>
    </w:p>
    <w:p w14:paraId="4238DC47" w14:textId="4561641B" w:rsidR="00F00853" w:rsidRPr="00986F48" w:rsidRDefault="00F00853" w:rsidP="00027AA5">
      <w:pPr>
        <w:pStyle w:val="af6"/>
        <w:numPr>
          <w:ilvl w:val="6"/>
          <w:numId w:val="14"/>
        </w:numPr>
        <w:spacing w:after="0" w:line="360" w:lineRule="auto"/>
        <w:rPr>
          <w:szCs w:val="24"/>
        </w:rPr>
      </w:pPr>
      <w:r w:rsidRPr="00986F48">
        <w:rPr>
          <w:szCs w:val="24"/>
        </w:rPr>
        <w:t>Для разработки:</w:t>
      </w:r>
    </w:p>
    <w:p w14:paraId="1A675DA5" w14:textId="77777777" w:rsidR="00F0085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 xml:space="preserve">Наличие </w:t>
      </w:r>
      <w:proofErr w:type="spellStart"/>
      <w:r w:rsidRPr="00523338">
        <w:rPr>
          <w:szCs w:val="24"/>
        </w:rPr>
        <w:t>Python</w:t>
      </w:r>
      <w:proofErr w:type="spellEnd"/>
      <w:r w:rsidRPr="00523338">
        <w:rPr>
          <w:szCs w:val="24"/>
        </w:rPr>
        <w:t xml:space="preserve"> 3.x, </w:t>
      </w:r>
      <w:proofErr w:type="spellStart"/>
      <w:r w:rsidRPr="00523338">
        <w:rPr>
          <w:szCs w:val="24"/>
        </w:rPr>
        <w:t>Git</w:t>
      </w:r>
      <w:proofErr w:type="spellEnd"/>
      <w:r w:rsidRPr="00523338">
        <w:rPr>
          <w:szCs w:val="24"/>
        </w:rPr>
        <w:t xml:space="preserve"> на рабочей машине.</w:t>
      </w:r>
    </w:p>
    <w:p w14:paraId="0A805238" w14:textId="77777777" w:rsidR="00F0085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 xml:space="preserve">Клонирование репозитория проекта из </w:t>
      </w:r>
      <w:proofErr w:type="spellStart"/>
      <w:r w:rsidRPr="00523338">
        <w:rPr>
          <w:szCs w:val="24"/>
        </w:rPr>
        <w:t>GitHub</w:t>
      </w:r>
      <w:proofErr w:type="spellEnd"/>
      <w:r w:rsidRPr="00523338">
        <w:rPr>
          <w:szCs w:val="24"/>
        </w:rPr>
        <w:t>.</w:t>
      </w:r>
    </w:p>
    <w:p w14:paraId="77DEE88F" w14:textId="77777777" w:rsidR="00F0085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>Установка зависимостей бэкенда (</w:t>
      </w:r>
      <w:proofErr w:type="spellStart"/>
      <w:r w:rsidRPr="00523338">
        <w:rPr>
          <w:szCs w:val="24"/>
        </w:rPr>
        <w:t>pip</w:t>
      </w:r>
      <w:proofErr w:type="spellEnd"/>
      <w:r w:rsidRPr="00523338">
        <w:rPr>
          <w:szCs w:val="24"/>
        </w:rPr>
        <w:t xml:space="preserve"> </w:t>
      </w:r>
      <w:proofErr w:type="spellStart"/>
      <w:r w:rsidRPr="00523338">
        <w:rPr>
          <w:szCs w:val="24"/>
        </w:rPr>
        <w:t>install</w:t>
      </w:r>
      <w:proofErr w:type="spellEnd"/>
      <w:r w:rsidRPr="00523338">
        <w:rPr>
          <w:szCs w:val="24"/>
        </w:rPr>
        <w:t xml:space="preserve"> -r requirements.txt) и </w:t>
      </w:r>
      <w:proofErr w:type="spellStart"/>
      <w:r w:rsidRPr="00523338">
        <w:rPr>
          <w:szCs w:val="24"/>
        </w:rPr>
        <w:t>фронтенда</w:t>
      </w:r>
      <w:proofErr w:type="spellEnd"/>
      <w:r w:rsidRPr="00523338">
        <w:rPr>
          <w:szCs w:val="24"/>
        </w:rPr>
        <w:t xml:space="preserve"> (</w:t>
      </w:r>
      <w:proofErr w:type="spellStart"/>
      <w:r w:rsidRPr="00523338">
        <w:rPr>
          <w:szCs w:val="24"/>
        </w:rPr>
        <w:t>npm</w:t>
      </w:r>
      <w:proofErr w:type="spellEnd"/>
      <w:r w:rsidRPr="00523338">
        <w:rPr>
          <w:szCs w:val="24"/>
        </w:rPr>
        <w:t xml:space="preserve"> </w:t>
      </w:r>
      <w:proofErr w:type="spellStart"/>
      <w:r w:rsidRPr="00523338">
        <w:rPr>
          <w:szCs w:val="24"/>
        </w:rPr>
        <w:t>install</w:t>
      </w:r>
      <w:proofErr w:type="spellEnd"/>
      <w:r w:rsidRPr="00523338">
        <w:rPr>
          <w:szCs w:val="24"/>
        </w:rPr>
        <w:t>).</w:t>
      </w:r>
    </w:p>
    <w:p w14:paraId="3D8CBB52" w14:textId="77777777" w:rsidR="00F0085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>Выполнение миграций базы данных (</w:t>
      </w:r>
      <w:proofErr w:type="spellStart"/>
      <w:r w:rsidRPr="00523338">
        <w:rPr>
          <w:szCs w:val="24"/>
        </w:rPr>
        <w:t>python</w:t>
      </w:r>
      <w:proofErr w:type="spellEnd"/>
      <w:r w:rsidRPr="00523338">
        <w:rPr>
          <w:szCs w:val="24"/>
        </w:rPr>
        <w:t xml:space="preserve"> manage.py </w:t>
      </w:r>
      <w:proofErr w:type="spellStart"/>
      <w:r w:rsidRPr="00523338">
        <w:rPr>
          <w:szCs w:val="24"/>
        </w:rPr>
        <w:t>migrate</w:t>
      </w:r>
      <w:proofErr w:type="spellEnd"/>
      <w:r w:rsidRPr="00523338">
        <w:rPr>
          <w:szCs w:val="24"/>
        </w:rPr>
        <w:t>).</w:t>
      </w:r>
    </w:p>
    <w:p w14:paraId="6EDDE6F3" w14:textId="70EB22B6" w:rsidR="00F0085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 xml:space="preserve">Запуск сервера разработки </w:t>
      </w:r>
      <w:proofErr w:type="spellStart"/>
      <w:r w:rsidRPr="00523338">
        <w:rPr>
          <w:szCs w:val="24"/>
        </w:rPr>
        <w:t>Django</w:t>
      </w:r>
      <w:proofErr w:type="spellEnd"/>
      <w:r w:rsidRPr="00523338">
        <w:rPr>
          <w:szCs w:val="24"/>
        </w:rPr>
        <w:t xml:space="preserve"> и </w:t>
      </w:r>
      <w:proofErr w:type="spellStart"/>
      <w:r w:rsidRPr="00523338">
        <w:rPr>
          <w:szCs w:val="24"/>
        </w:rPr>
        <w:t>фронтенд</w:t>
      </w:r>
      <w:proofErr w:type="spellEnd"/>
      <w:r w:rsidRPr="00523338">
        <w:rPr>
          <w:szCs w:val="24"/>
        </w:rPr>
        <w:t>-сервера.</w:t>
      </w:r>
    </w:p>
    <w:p w14:paraId="4738C213" w14:textId="5A7DA6AE" w:rsidR="00F00853" w:rsidRPr="00986F48" w:rsidRDefault="00F00853" w:rsidP="00027AA5">
      <w:pPr>
        <w:pStyle w:val="af6"/>
        <w:numPr>
          <w:ilvl w:val="6"/>
          <w:numId w:val="15"/>
        </w:numPr>
        <w:spacing w:after="0" w:line="360" w:lineRule="auto"/>
        <w:rPr>
          <w:szCs w:val="24"/>
        </w:rPr>
      </w:pPr>
      <w:r w:rsidRPr="00986F48">
        <w:rPr>
          <w:szCs w:val="24"/>
        </w:rPr>
        <w:t>Для демонстрации/</w:t>
      </w:r>
      <w:proofErr w:type="spellStart"/>
      <w:r w:rsidRPr="00986F48">
        <w:rPr>
          <w:szCs w:val="24"/>
        </w:rPr>
        <w:t>продакшена</w:t>
      </w:r>
      <w:proofErr w:type="spellEnd"/>
      <w:r w:rsidRPr="00986F48">
        <w:rPr>
          <w:szCs w:val="24"/>
        </w:rPr>
        <w:t>:</w:t>
      </w:r>
    </w:p>
    <w:p w14:paraId="677A2386" w14:textId="77777777" w:rsidR="00F0085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>Система должна быть развернута на облачном хостинге, поддерживающем Python3.</w:t>
      </w:r>
    </w:p>
    <w:p w14:paraId="53B1B69A" w14:textId="77777777" w:rsidR="00F0085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 xml:space="preserve">Должна быть предоставлена инструкция по настройке переменных окружения (например, секретный ключ </w:t>
      </w:r>
      <w:proofErr w:type="spellStart"/>
      <w:r w:rsidRPr="00523338">
        <w:rPr>
          <w:szCs w:val="24"/>
        </w:rPr>
        <w:t>Django</w:t>
      </w:r>
      <w:proofErr w:type="spellEnd"/>
      <w:r w:rsidRPr="00523338">
        <w:rPr>
          <w:szCs w:val="24"/>
        </w:rPr>
        <w:t>, настройки БД).</w:t>
      </w:r>
    </w:p>
    <w:p w14:paraId="01740260" w14:textId="10DDFAC2" w:rsidR="00F0085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 xml:space="preserve">Должна быть выполнена процедура сборки </w:t>
      </w:r>
      <w:proofErr w:type="spellStart"/>
      <w:r w:rsidRPr="00523338">
        <w:rPr>
          <w:szCs w:val="24"/>
        </w:rPr>
        <w:t>фронтенда</w:t>
      </w:r>
      <w:proofErr w:type="spellEnd"/>
      <w:r w:rsidRPr="00523338">
        <w:rPr>
          <w:szCs w:val="24"/>
        </w:rPr>
        <w:t xml:space="preserve"> для </w:t>
      </w:r>
      <w:proofErr w:type="spellStart"/>
      <w:r w:rsidRPr="00523338">
        <w:rPr>
          <w:szCs w:val="24"/>
        </w:rPr>
        <w:t>продакшена</w:t>
      </w:r>
      <w:proofErr w:type="spellEnd"/>
      <w:r w:rsidRPr="00523338">
        <w:rPr>
          <w:szCs w:val="24"/>
        </w:rPr>
        <w:t>.</w:t>
      </w:r>
    </w:p>
    <w:p w14:paraId="4054C36A" w14:textId="7C68A592" w:rsidR="00F00853" w:rsidRPr="00986F48" w:rsidRDefault="00F00853" w:rsidP="00027AA5">
      <w:pPr>
        <w:pStyle w:val="af6"/>
        <w:numPr>
          <w:ilvl w:val="6"/>
          <w:numId w:val="16"/>
        </w:numPr>
        <w:spacing w:after="0" w:line="360" w:lineRule="auto"/>
        <w:rPr>
          <w:szCs w:val="24"/>
        </w:rPr>
      </w:pPr>
      <w:r w:rsidRPr="00986F48">
        <w:rPr>
          <w:szCs w:val="24"/>
        </w:rPr>
        <w:t>Требования к деинсталляции:</w:t>
      </w:r>
    </w:p>
    <w:p w14:paraId="0ED97F45" w14:textId="77777777" w:rsidR="00F0085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>Остановка всех процессов, связанных с приложением, на сервере.</w:t>
      </w:r>
    </w:p>
    <w:p w14:paraId="48F431AA" w14:textId="77777777" w:rsidR="00F0085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>Удаление файлов проекта с сервера.</w:t>
      </w:r>
    </w:p>
    <w:p w14:paraId="5B22180E" w14:textId="77777777" w:rsidR="002210C3" w:rsidRPr="00523338" w:rsidRDefault="00F00853" w:rsidP="00A90992">
      <w:pPr>
        <w:pStyle w:val="af6"/>
        <w:numPr>
          <w:ilvl w:val="0"/>
          <w:numId w:val="31"/>
        </w:numPr>
        <w:spacing w:after="0" w:line="360" w:lineRule="auto"/>
        <w:rPr>
          <w:szCs w:val="24"/>
        </w:rPr>
      </w:pPr>
      <w:r w:rsidRPr="00523338">
        <w:rPr>
          <w:szCs w:val="24"/>
        </w:rPr>
        <w:t>Удаление базы данных (удаление файла БД).</w:t>
      </w:r>
    </w:p>
    <w:sectPr w:rsidR="002210C3" w:rsidRPr="00523338" w:rsidSect="00523338">
      <w:footerReference w:type="default" r:id="rId15"/>
      <w:footerReference w:type="first" r:id="rId16"/>
      <w:pgSz w:w="11906" w:h="16838"/>
      <w:pgMar w:top="1134" w:right="851" w:bottom="1134" w:left="1418" w:header="567" w:footer="28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80E1D3" w14:textId="77777777" w:rsidR="00453AE5" w:rsidRDefault="00453AE5">
      <w:r>
        <w:separator/>
      </w:r>
    </w:p>
  </w:endnote>
  <w:endnote w:type="continuationSeparator" w:id="0">
    <w:p w14:paraId="39DD010D" w14:textId="77777777" w:rsidR="00453AE5" w:rsidRDefault="00453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805154704"/>
      <w:docPartObj>
        <w:docPartGallery w:val="Page Numbers (Bottom of Page)"/>
        <w:docPartUnique/>
      </w:docPartObj>
    </w:sdtPr>
    <w:sdtEndPr/>
    <w:sdtContent>
      <w:p w14:paraId="3AF1A797" w14:textId="14870444" w:rsidR="001E0C9B" w:rsidRDefault="001E0C9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1E09">
          <w:rPr>
            <w:noProof/>
          </w:rPr>
          <w:t>16</w:t>
        </w:r>
        <w:r>
          <w:fldChar w:fldCharType="end"/>
        </w:r>
      </w:p>
    </w:sdtContent>
  </w:sdt>
  <w:p w14:paraId="678E41E3" w14:textId="77777777" w:rsidR="00932238" w:rsidRDefault="0093223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B06F6" w14:textId="433166D3" w:rsidR="001E0C9B" w:rsidRDefault="001E0C9B">
    <w:pPr>
      <w:pStyle w:val="ab"/>
    </w:pPr>
  </w:p>
  <w:p w14:paraId="59428092" w14:textId="674B4BA9" w:rsidR="001E0C9B" w:rsidRDefault="001E0C9B">
    <w:pPr>
      <w:pStyle w:val="ab"/>
    </w:pPr>
  </w:p>
  <w:p w14:paraId="4EA27E71" w14:textId="77777777" w:rsidR="001E0C9B" w:rsidRDefault="001E0C9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B9029D" w14:textId="77777777" w:rsidR="00453AE5" w:rsidRDefault="00453AE5">
      <w:r>
        <w:separator/>
      </w:r>
    </w:p>
  </w:footnote>
  <w:footnote w:type="continuationSeparator" w:id="0">
    <w:p w14:paraId="457EBF43" w14:textId="77777777" w:rsidR="00453AE5" w:rsidRDefault="00453A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E91002"/>
    <w:multiLevelType w:val="multilevel"/>
    <w:tmpl w:val="B8A8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E4445"/>
    <w:multiLevelType w:val="hybridMultilevel"/>
    <w:tmpl w:val="7FF206E6"/>
    <w:lvl w:ilvl="0" w:tplc="2CCA8648">
      <w:start w:val="1"/>
      <w:numFmt w:val="bullet"/>
      <w:lvlText w:val=""/>
      <w:lvlJc w:val="left"/>
      <w:pPr>
        <w:ind w:left="1304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B5858"/>
    <w:multiLevelType w:val="hybridMultilevel"/>
    <w:tmpl w:val="06568A4C"/>
    <w:lvl w:ilvl="0" w:tplc="E4B24638">
      <w:start w:val="1"/>
      <w:numFmt w:val="bullet"/>
      <w:lvlText w:val=""/>
      <w:lvlJc w:val="left"/>
      <w:pPr>
        <w:ind w:left="1304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22920"/>
    <w:multiLevelType w:val="hybridMultilevel"/>
    <w:tmpl w:val="B64AC936"/>
    <w:lvl w:ilvl="0" w:tplc="0D26E41A">
      <w:start w:val="1"/>
      <w:numFmt w:val="bullet"/>
      <w:lvlText w:val=""/>
      <w:lvlJc w:val="left"/>
      <w:pPr>
        <w:ind w:left="1304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0771A"/>
    <w:multiLevelType w:val="hybridMultilevel"/>
    <w:tmpl w:val="EE50F632"/>
    <w:lvl w:ilvl="0" w:tplc="35AA1BEA">
      <w:start w:val="1"/>
      <w:numFmt w:val="bullet"/>
      <w:lvlText w:val=""/>
      <w:lvlJc w:val="left"/>
      <w:pPr>
        <w:ind w:left="1021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90BAC"/>
    <w:multiLevelType w:val="hybridMultilevel"/>
    <w:tmpl w:val="F72A8C8A"/>
    <w:lvl w:ilvl="0" w:tplc="2D20A92A">
      <w:start w:val="1"/>
      <w:numFmt w:val="bullet"/>
      <w:lvlText w:val=""/>
      <w:lvlJc w:val="left"/>
      <w:pPr>
        <w:ind w:left="1021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E66799"/>
    <w:multiLevelType w:val="hybridMultilevel"/>
    <w:tmpl w:val="522A904C"/>
    <w:lvl w:ilvl="0" w:tplc="A62EC5EA">
      <w:start w:val="1"/>
      <w:numFmt w:val="bullet"/>
      <w:lvlText w:val=""/>
      <w:lvlJc w:val="left"/>
      <w:pPr>
        <w:ind w:left="1021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15222A"/>
    <w:multiLevelType w:val="hybridMultilevel"/>
    <w:tmpl w:val="CEC02458"/>
    <w:lvl w:ilvl="0" w:tplc="0D26E41A">
      <w:start w:val="1"/>
      <w:numFmt w:val="bullet"/>
      <w:lvlText w:val=""/>
      <w:lvlJc w:val="left"/>
      <w:pPr>
        <w:ind w:left="1304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7F0706"/>
    <w:multiLevelType w:val="hybridMultilevel"/>
    <w:tmpl w:val="36BC1B76"/>
    <w:lvl w:ilvl="0" w:tplc="481E3040">
      <w:start w:val="1"/>
      <w:numFmt w:val="bullet"/>
      <w:lvlText w:val=""/>
      <w:lvlJc w:val="left"/>
      <w:pPr>
        <w:ind w:left="1021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E217A"/>
    <w:multiLevelType w:val="hybridMultilevel"/>
    <w:tmpl w:val="120CAF30"/>
    <w:lvl w:ilvl="0" w:tplc="3DC07DEC">
      <w:start w:val="1"/>
      <w:numFmt w:val="bullet"/>
      <w:lvlText w:val=""/>
      <w:lvlJc w:val="left"/>
      <w:pPr>
        <w:ind w:left="1021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921FF5"/>
    <w:multiLevelType w:val="hybridMultilevel"/>
    <w:tmpl w:val="1060719C"/>
    <w:lvl w:ilvl="0" w:tplc="7550E852">
      <w:start w:val="1"/>
      <w:numFmt w:val="decimal"/>
      <w:lvlText w:val="%1."/>
      <w:lvlJc w:val="left"/>
      <w:pPr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E116D"/>
    <w:multiLevelType w:val="hybridMultilevel"/>
    <w:tmpl w:val="68C6F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A37307"/>
    <w:multiLevelType w:val="multilevel"/>
    <w:tmpl w:val="037ABF8E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907"/>
        </w:tabs>
        <w:ind w:left="227" w:firstLine="0"/>
      </w:pPr>
      <w:rPr>
        <w:rFonts w:hint="default"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tabs>
          <w:tab w:val="num" w:pos="1247"/>
        </w:tabs>
        <w:ind w:left="454" w:firstLine="0"/>
      </w:pPr>
      <w:rPr>
        <w:rFonts w:hint="default"/>
      </w:rPr>
    </w:lvl>
    <w:lvl w:ilvl="3">
      <w:start w:val="1"/>
      <w:numFmt w:val="decimal"/>
      <w:lvlText w:val="%4.%2.%3."/>
      <w:lvlJc w:val="left"/>
      <w:pPr>
        <w:tabs>
          <w:tab w:val="num" w:pos="1174"/>
        </w:tabs>
        <w:ind w:left="454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54"/>
        </w:tabs>
        <w:ind w:left="225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614"/>
        </w:tabs>
        <w:ind w:left="261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4"/>
        </w:tabs>
        <w:ind w:left="29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334"/>
        </w:tabs>
        <w:ind w:left="333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94"/>
        </w:tabs>
        <w:ind w:left="3694" w:hanging="360"/>
      </w:pPr>
      <w:rPr>
        <w:rFonts w:hint="default"/>
      </w:rPr>
    </w:lvl>
  </w:abstractNum>
  <w:abstractNum w:abstractNumId="13" w15:restartNumberingAfterBreak="0">
    <w:nsid w:val="3A022121"/>
    <w:multiLevelType w:val="hybridMultilevel"/>
    <w:tmpl w:val="61627E86"/>
    <w:lvl w:ilvl="0" w:tplc="27F64D8C">
      <w:start w:val="1"/>
      <w:numFmt w:val="bullet"/>
      <w:lvlText w:val=""/>
      <w:lvlJc w:val="left"/>
      <w:pPr>
        <w:ind w:left="1021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43D27"/>
    <w:multiLevelType w:val="hybridMultilevel"/>
    <w:tmpl w:val="941ED91E"/>
    <w:lvl w:ilvl="0" w:tplc="36629CE4">
      <w:start w:val="1"/>
      <w:numFmt w:val="bullet"/>
      <w:lvlText w:val=""/>
      <w:lvlJc w:val="left"/>
      <w:pPr>
        <w:ind w:left="1021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C49DE"/>
    <w:multiLevelType w:val="multilevel"/>
    <w:tmpl w:val="2B0C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140C3A"/>
    <w:multiLevelType w:val="hybridMultilevel"/>
    <w:tmpl w:val="F9444A22"/>
    <w:lvl w:ilvl="0" w:tplc="6F7A3192">
      <w:start w:val="1"/>
      <w:numFmt w:val="decimal"/>
      <w:lvlText w:val="%1."/>
      <w:lvlJc w:val="left"/>
      <w:pPr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541563"/>
    <w:multiLevelType w:val="hybridMultilevel"/>
    <w:tmpl w:val="5B74F37E"/>
    <w:lvl w:ilvl="0" w:tplc="0D26E41A">
      <w:start w:val="1"/>
      <w:numFmt w:val="bullet"/>
      <w:lvlText w:val=""/>
      <w:lvlJc w:val="left"/>
      <w:pPr>
        <w:ind w:left="1304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B518E4"/>
    <w:multiLevelType w:val="hybridMultilevel"/>
    <w:tmpl w:val="2E90BCDC"/>
    <w:lvl w:ilvl="0" w:tplc="5F50F12E">
      <w:start w:val="1"/>
      <w:numFmt w:val="decimal"/>
      <w:lvlText w:val="%1."/>
      <w:lvlJc w:val="left"/>
      <w:pPr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D14BD7"/>
    <w:multiLevelType w:val="hybridMultilevel"/>
    <w:tmpl w:val="6B729234"/>
    <w:lvl w:ilvl="0" w:tplc="73ECC7FC">
      <w:start w:val="1"/>
      <w:numFmt w:val="bullet"/>
      <w:lvlText w:val=""/>
      <w:lvlJc w:val="left"/>
      <w:pPr>
        <w:ind w:left="1021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487D9E"/>
    <w:multiLevelType w:val="hybridMultilevel"/>
    <w:tmpl w:val="F9908DB6"/>
    <w:lvl w:ilvl="0" w:tplc="C634514A">
      <w:start w:val="1"/>
      <w:numFmt w:val="bullet"/>
      <w:lvlText w:val=""/>
      <w:lvlJc w:val="left"/>
      <w:pPr>
        <w:ind w:left="1021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C015E5"/>
    <w:multiLevelType w:val="hybridMultilevel"/>
    <w:tmpl w:val="6E82EFF0"/>
    <w:lvl w:ilvl="0" w:tplc="0D26E41A">
      <w:start w:val="1"/>
      <w:numFmt w:val="bullet"/>
      <w:lvlText w:val=""/>
      <w:lvlJc w:val="left"/>
      <w:pPr>
        <w:ind w:left="1304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E0470A"/>
    <w:multiLevelType w:val="hybridMultilevel"/>
    <w:tmpl w:val="FAF8C45A"/>
    <w:lvl w:ilvl="0" w:tplc="97FC102C">
      <w:start w:val="1"/>
      <w:numFmt w:val="bullet"/>
      <w:lvlText w:val=""/>
      <w:lvlJc w:val="left"/>
      <w:pPr>
        <w:ind w:left="1021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E725DE"/>
    <w:multiLevelType w:val="hybridMultilevel"/>
    <w:tmpl w:val="C8B6970C"/>
    <w:lvl w:ilvl="0" w:tplc="F710AD2C">
      <w:start w:val="1"/>
      <w:numFmt w:val="bullet"/>
      <w:lvlText w:val=""/>
      <w:lvlJc w:val="left"/>
      <w:pPr>
        <w:ind w:left="1304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56576"/>
    <w:multiLevelType w:val="hybridMultilevel"/>
    <w:tmpl w:val="3324343A"/>
    <w:lvl w:ilvl="0" w:tplc="59CEAB74">
      <w:start w:val="1"/>
      <w:numFmt w:val="bullet"/>
      <w:lvlText w:val=""/>
      <w:lvlJc w:val="left"/>
      <w:pPr>
        <w:ind w:left="1304" w:hanging="312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263FB1"/>
    <w:multiLevelType w:val="hybridMultilevel"/>
    <w:tmpl w:val="3E2C6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1E77C4"/>
    <w:multiLevelType w:val="hybridMultilevel"/>
    <w:tmpl w:val="37BEC646"/>
    <w:lvl w:ilvl="0" w:tplc="1974EE3C">
      <w:start w:val="1"/>
      <w:numFmt w:val="decimal"/>
      <w:lvlText w:val="%1."/>
      <w:lvlJc w:val="left"/>
      <w:pPr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6"/>
  </w:num>
  <w:num w:numId="3">
    <w:abstractNumId w:val="16"/>
  </w:num>
  <w:num w:numId="4">
    <w:abstractNumId w:val="18"/>
  </w:num>
  <w:num w:numId="5">
    <w:abstractNumId w:val="10"/>
  </w:num>
  <w:num w:numId="6">
    <w:abstractNumId w:val="13"/>
  </w:num>
  <w:num w:numId="7">
    <w:abstractNumId w:val="4"/>
  </w:num>
  <w:num w:numId="8">
    <w:abstractNumId w:val="5"/>
  </w:num>
  <w:num w:numId="9">
    <w:abstractNumId w:val="20"/>
  </w:num>
  <w:num w:numId="10">
    <w:abstractNumId w:val="9"/>
  </w:num>
  <w:num w:numId="11">
    <w:abstractNumId w:val="6"/>
  </w:num>
  <w:num w:numId="12">
    <w:abstractNumId w:val="22"/>
  </w:num>
  <w:num w:numId="13">
    <w:abstractNumId w:val="8"/>
  </w:num>
  <w:num w:numId="14">
    <w:abstractNumId w:val="12"/>
    <w:lvlOverride w:ilvl="0">
      <w:lvl w:ilvl="0">
        <w:start w:val="1"/>
        <w:numFmt w:val="decimal"/>
        <w:pStyle w:val="1"/>
        <w:lvlText w:val="%1."/>
        <w:lvlJc w:val="left"/>
        <w:pPr>
          <w:tabs>
            <w:tab w:val="num" w:pos="567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tabs>
            <w:tab w:val="num" w:pos="907"/>
          </w:tabs>
          <w:ind w:left="227" w:firstLine="0"/>
        </w:pPr>
        <w:rPr>
          <w:rFonts w:hint="default"/>
          <w:sz w:val="28"/>
          <w:szCs w:val="28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1247"/>
          </w:tabs>
          <w:ind w:left="454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2.%3."/>
        <w:lvlJc w:val="left"/>
        <w:pPr>
          <w:tabs>
            <w:tab w:val="num" w:pos="1174"/>
          </w:tabs>
          <w:ind w:left="454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tabs>
            <w:tab w:val="num" w:pos="2254"/>
          </w:tabs>
          <w:ind w:left="2254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2614"/>
          </w:tabs>
          <w:ind w:left="2614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974"/>
          </w:tabs>
          <w:ind w:left="1021" w:hanging="312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334"/>
          </w:tabs>
          <w:ind w:left="3334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94"/>
          </w:tabs>
          <w:ind w:left="3694" w:hanging="360"/>
        </w:pPr>
        <w:rPr>
          <w:rFonts w:hint="default"/>
        </w:rPr>
      </w:lvl>
    </w:lvlOverride>
  </w:num>
  <w:num w:numId="15">
    <w:abstractNumId w:val="12"/>
    <w:lvlOverride w:ilvl="0">
      <w:lvl w:ilvl="0">
        <w:start w:val="1"/>
        <w:numFmt w:val="decimal"/>
        <w:pStyle w:val="1"/>
        <w:lvlText w:val="%1."/>
        <w:lvlJc w:val="left"/>
        <w:pPr>
          <w:tabs>
            <w:tab w:val="num" w:pos="567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tabs>
            <w:tab w:val="num" w:pos="907"/>
          </w:tabs>
          <w:ind w:left="227" w:firstLine="0"/>
        </w:pPr>
        <w:rPr>
          <w:rFonts w:hint="default"/>
          <w:sz w:val="28"/>
          <w:szCs w:val="28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1247"/>
          </w:tabs>
          <w:ind w:left="454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2.%3."/>
        <w:lvlJc w:val="left"/>
        <w:pPr>
          <w:tabs>
            <w:tab w:val="num" w:pos="1174"/>
          </w:tabs>
          <w:ind w:left="454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tabs>
            <w:tab w:val="num" w:pos="2254"/>
          </w:tabs>
          <w:ind w:left="2254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2614"/>
          </w:tabs>
          <w:ind w:left="2614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974"/>
          </w:tabs>
          <w:ind w:left="1021" w:hanging="312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334"/>
          </w:tabs>
          <w:ind w:left="3334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94"/>
          </w:tabs>
          <w:ind w:left="3694" w:hanging="360"/>
        </w:pPr>
        <w:rPr>
          <w:rFonts w:hint="default"/>
        </w:rPr>
      </w:lvl>
    </w:lvlOverride>
  </w:num>
  <w:num w:numId="16">
    <w:abstractNumId w:val="12"/>
    <w:lvlOverride w:ilvl="0">
      <w:lvl w:ilvl="0">
        <w:start w:val="1"/>
        <w:numFmt w:val="decimal"/>
        <w:pStyle w:val="1"/>
        <w:lvlText w:val="%1."/>
        <w:lvlJc w:val="left"/>
        <w:pPr>
          <w:tabs>
            <w:tab w:val="num" w:pos="567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tabs>
            <w:tab w:val="num" w:pos="907"/>
          </w:tabs>
          <w:ind w:left="227" w:firstLine="0"/>
        </w:pPr>
        <w:rPr>
          <w:rFonts w:hint="default"/>
          <w:sz w:val="28"/>
          <w:szCs w:val="28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1247"/>
          </w:tabs>
          <w:ind w:left="454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2.%3."/>
        <w:lvlJc w:val="left"/>
        <w:pPr>
          <w:tabs>
            <w:tab w:val="num" w:pos="1174"/>
          </w:tabs>
          <w:ind w:left="454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tabs>
            <w:tab w:val="num" w:pos="2254"/>
          </w:tabs>
          <w:ind w:left="2254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2614"/>
          </w:tabs>
          <w:ind w:left="2614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974"/>
          </w:tabs>
          <w:ind w:left="1021" w:hanging="312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334"/>
          </w:tabs>
          <w:ind w:left="3334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94"/>
          </w:tabs>
          <w:ind w:left="3694" w:hanging="360"/>
        </w:pPr>
        <w:rPr>
          <w:rFonts w:hint="default"/>
        </w:rPr>
      </w:lvl>
    </w:lvlOverride>
  </w:num>
  <w:num w:numId="17">
    <w:abstractNumId w:val="1"/>
  </w:num>
  <w:num w:numId="18">
    <w:abstractNumId w:val="2"/>
  </w:num>
  <w:num w:numId="19">
    <w:abstractNumId w:val="7"/>
  </w:num>
  <w:num w:numId="20">
    <w:abstractNumId w:val="12"/>
    <w:lvlOverride w:ilvl="0">
      <w:lvl w:ilvl="0">
        <w:start w:val="1"/>
        <w:numFmt w:val="decimal"/>
        <w:pStyle w:val="1"/>
        <w:lvlText w:val="%1."/>
        <w:lvlJc w:val="left"/>
        <w:pPr>
          <w:tabs>
            <w:tab w:val="num" w:pos="567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."/>
        <w:lvlJc w:val="left"/>
        <w:pPr>
          <w:tabs>
            <w:tab w:val="num" w:pos="907"/>
          </w:tabs>
          <w:ind w:left="227" w:firstLine="0"/>
        </w:pPr>
        <w:rPr>
          <w:rFonts w:hint="default"/>
          <w:sz w:val="28"/>
          <w:szCs w:val="28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1247"/>
          </w:tabs>
          <w:ind w:left="454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%2.%3."/>
        <w:lvlJc w:val="left"/>
        <w:pPr>
          <w:tabs>
            <w:tab w:val="num" w:pos="1174"/>
          </w:tabs>
          <w:ind w:left="454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tabs>
            <w:tab w:val="num" w:pos="2254"/>
          </w:tabs>
          <w:ind w:left="2254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tabs>
            <w:tab w:val="num" w:pos="2614"/>
          </w:tabs>
          <w:ind w:left="2614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974"/>
          </w:tabs>
          <w:ind w:left="1021" w:hanging="312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334"/>
          </w:tabs>
          <w:ind w:left="3334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94"/>
          </w:tabs>
          <w:ind w:left="3694" w:hanging="360"/>
        </w:pPr>
        <w:rPr>
          <w:rFonts w:hint="default"/>
        </w:rPr>
      </w:lvl>
    </w:lvlOverride>
  </w:num>
  <w:num w:numId="21">
    <w:abstractNumId w:val="17"/>
  </w:num>
  <w:num w:numId="22">
    <w:abstractNumId w:val="21"/>
  </w:num>
  <w:num w:numId="23">
    <w:abstractNumId w:val="3"/>
  </w:num>
  <w:num w:numId="24">
    <w:abstractNumId w:val="15"/>
  </w:num>
  <w:num w:numId="25">
    <w:abstractNumId w:val="25"/>
  </w:num>
  <w:num w:numId="26">
    <w:abstractNumId w:val="19"/>
  </w:num>
  <w:num w:numId="27">
    <w:abstractNumId w:val="0"/>
  </w:num>
  <w:num w:numId="28">
    <w:abstractNumId w:val="11"/>
  </w:num>
  <w:num w:numId="29">
    <w:abstractNumId w:val="14"/>
  </w:num>
  <w:num w:numId="30">
    <w:abstractNumId w:val="23"/>
  </w:num>
  <w:num w:numId="31">
    <w:abstractNumId w:val="2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63"/>
    <w:rsid w:val="00000BCB"/>
    <w:rsid w:val="000128C4"/>
    <w:rsid w:val="00013FD8"/>
    <w:rsid w:val="00021A4B"/>
    <w:rsid w:val="00027AA5"/>
    <w:rsid w:val="00044136"/>
    <w:rsid w:val="000558A0"/>
    <w:rsid w:val="00073F6F"/>
    <w:rsid w:val="000810FC"/>
    <w:rsid w:val="00090EAB"/>
    <w:rsid w:val="000965C8"/>
    <w:rsid w:val="00097351"/>
    <w:rsid w:val="000B1F21"/>
    <w:rsid w:val="000C3F81"/>
    <w:rsid w:val="000E4BFF"/>
    <w:rsid w:val="0011771F"/>
    <w:rsid w:val="00127B37"/>
    <w:rsid w:val="0016099F"/>
    <w:rsid w:val="001644BF"/>
    <w:rsid w:val="00193368"/>
    <w:rsid w:val="001A09F8"/>
    <w:rsid w:val="001A2D22"/>
    <w:rsid w:val="001E0C9B"/>
    <w:rsid w:val="001E28D3"/>
    <w:rsid w:val="001F6664"/>
    <w:rsid w:val="00200D87"/>
    <w:rsid w:val="00201266"/>
    <w:rsid w:val="002036A1"/>
    <w:rsid w:val="002210C3"/>
    <w:rsid w:val="002335EA"/>
    <w:rsid w:val="0024216A"/>
    <w:rsid w:val="002726CE"/>
    <w:rsid w:val="00272856"/>
    <w:rsid w:val="00275F30"/>
    <w:rsid w:val="00280F89"/>
    <w:rsid w:val="002A3BD4"/>
    <w:rsid w:val="002B326E"/>
    <w:rsid w:val="002C4EDA"/>
    <w:rsid w:val="002C625E"/>
    <w:rsid w:val="002D2661"/>
    <w:rsid w:val="002D4AD5"/>
    <w:rsid w:val="002E5FB4"/>
    <w:rsid w:val="002F4B6F"/>
    <w:rsid w:val="003152A3"/>
    <w:rsid w:val="003230D9"/>
    <w:rsid w:val="00356B3B"/>
    <w:rsid w:val="00361080"/>
    <w:rsid w:val="0036702D"/>
    <w:rsid w:val="00373AA8"/>
    <w:rsid w:val="00383C1D"/>
    <w:rsid w:val="003B20FB"/>
    <w:rsid w:val="003B71AB"/>
    <w:rsid w:val="003C04C3"/>
    <w:rsid w:val="003C19DD"/>
    <w:rsid w:val="003E0A7E"/>
    <w:rsid w:val="003F46B8"/>
    <w:rsid w:val="00405975"/>
    <w:rsid w:val="00406CE6"/>
    <w:rsid w:val="00430CB4"/>
    <w:rsid w:val="00453AE5"/>
    <w:rsid w:val="004620B6"/>
    <w:rsid w:val="00473019"/>
    <w:rsid w:val="00483B4C"/>
    <w:rsid w:val="004905FF"/>
    <w:rsid w:val="004B7BD8"/>
    <w:rsid w:val="004C521D"/>
    <w:rsid w:val="004D37F8"/>
    <w:rsid w:val="004F26C3"/>
    <w:rsid w:val="005121E4"/>
    <w:rsid w:val="00523338"/>
    <w:rsid w:val="005271E2"/>
    <w:rsid w:val="00527F78"/>
    <w:rsid w:val="00546EA1"/>
    <w:rsid w:val="00551F30"/>
    <w:rsid w:val="00553CD2"/>
    <w:rsid w:val="0056258E"/>
    <w:rsid w:val="0056686C"/>
    <w:rsid w:val="00576515"/>
    <w:rsid w:val="00576DC1"/>
    <w:rsid w:val="005A7441"/>
    <w:rsid w:val="005D75B7"/>
    <w:rsid w:val="005E7A92"/>
    <w:rsid w:val="006130E9"/>
    <w:rsid w:val="0063343B"/>
    <w:rsid w:val="00637A47"/>
    <w:rsid w:val="00637E05"/>
    <w:rsid w:val="00660B06"/>
    <w:rsid w:val="006713EB"/>
    <w:rsid w:val="00687E78"/>
    <w:rsid w:val="006C1E28"/>
    <w:rsid w:val="006D51CD"/>
    <w:rsid w:val="006E17AB"/>
    <w:rsid w:val="007110F5"/>
    <w:rsid w:val="00714D6C"/>
    <w:rsid w:val="0071740B"/>
    <w:rsid w:val="00740BC3"/>
    <w:rsid w:val="00747DF7"/>
    <w:rsid w:val="007756E5"/>
    <w:rsid w:val="00793AC5"/>
    <w:rsid w:val="00797B29"/>
    <w:rsid w:val="007A25EE"/>
    <w:rsid w:val="007E3CFE"/>
    <w:rsid w:val="007F23B3"/>
    <w:rsid w:val="007F5B4C"/>
    <w:rsid w:val="0081444E"/>
    <w:rsid w:val="00816B59"/>
    <w:rsid w:val="00816F3C"/>
    <w:rsid w:val="00820BAC"/>
    <w:rsid w:val="008237C3"/>
    <w:rsid w:val="008259CE"/>
    <w:rsid w:val="00825FC7"/>
    <w:rsid w:val="00837777"/>
    <w:rsid w:val="008455D7"/>
    <w:rsid w:val="00851673"/>
    <w:rsid w:val="00865B3D"/>
    <w:rsid w:val="0088461B"/>
    <w:rsid w:val="008A41A0"/>
    <w:rsid w:val="008C4188"/>
    <w:rsid w:val="008E780F"/>
    <w:rsid w:val="0090021B"/>
    <w:rsid w:val="00911E09"/>
    <w:rsid w:val="00932238"/>
    <w:rsid w:val="00962717"/>
    <w:rsid w:val="00975096"/>
    <w:rsid w:val="00981663"/>
    <w:rsid w:val="00986F48"/>
    <w:rsid w:val="009D4E31"/>
    <w:rsid w:val="00A044EB"/>
    <w:rsid w:val="00A065A3"/>
    <w:rsid w:val="00A24810"/>
    <w:rsid w:val="00A35B00"/>
    <w:rsid w:val="00A50418"/>
    <w:rsid w:val="00A73FB6"/>
    <w:rsid w:val="00A755EF"/>
    <w:rsid w:val="00A807E3"/>
    <w:rsid w:val="00A90992"/>
    <w:rsid w:val="00A9184A"/>
    <w:rsid w:val="00AD1FD1"/>
    <w:rsid w:val="00AE4251"/>
    <w:rsid w:val="00AE6317"/>
    <w:rsid w:val="00AF614C"/>
    <w:rsid w:val="00B17BEF"/>
    <w:rsid w:val="00B32596"/>
    <w:rsid w:val="00B357ED"/>
    <w:rsid w:val="00B41B65"/>
    <w:rsid w:val="00B55B4B"/>
    <w:rsid w:val="00B60F29"/>
    <w:rsid w:val="00B64B4F"/>
    <w:rsid w:val="00B73EF3"/>
    <w:rsid w:val="00B74BB9"/>
    <w:rsid w:val="00B750B7"/>
    <w:rsid w:val="00B91C0D"/>
    <w:rsid w:val="00BA0099"/>
    <w:rsid w:val="00BD053D"/>
    <w:rsid w:val="00BD2143"/>
    <w:rsid w:val="00BE0165"/>
    <w:rsid w:val="00BE2D72"/>
    <w:rsid w:val="00BE3935"/>
    <w:rsid w:val="00BF12CB"/>
    <w:rsid w:val="00C03D1E"/>
    <w:rsid w:val="00C165FC"/>
    <w:rsid w:val="00C35642"/>
    <w:rsid w:val="00C47FAF"/>
    <w:rsid w:val="00C50F51"/>
    <w:rsid w:val="00C62AF3"/>
    <w:rsid w:val="00C7113B"/>
    <w:rsid w:val="00C7148F"/>
    <w:rsid w:val="00C72912"/>
    <w:rsid w:val="00C848F5"/>
    <w:rsid w:val="00C91540"/>
    <w:rsid w:val="00CF05F2"/>
    <w:rsid w:val="00D0167C"/>
    <w:rsid w:val="00D11898"/>
    <w:rsid w:val="00D16C31"/>
    <w:rsid w:val="00D35DEE"/>
    <w:rsid w:val="00D45747"/>
    <w:rsid w:val="00D63953"/>
    <w:rsid w:val="00D72C44"/>
    <w:rsid w:val="00D7605C"/>
    <w:rsid w:val="00D91CC4"/>
    <w:rsid w:val="00DA54C6"/>
    <w:rsid w:val="00DA76C7"/>
    <w:rsid w:val="00DD38F0"/>
    <w:rsid w:val="00E02B58"/>
    <w:rsid w:val="00E040D8"/>
    <w:rsid w:val="00E169DB"/>
    <w:rsid w:val="00E363EC"/>
    <w:rsid w:val="00E36F6D"/>
    <w:rsid w:val="00E42B1A"/>
    <w:rsid w:val="00E452AA"/>
    <w:rsid w:val="00E50D08"/>
    <w:rsid w:val="00E65F0B"/>
    <w:rsid w:val="00E71778"/>
    <w:rsid w:val="00E732CB"/>
    <w:rsid w:val="00E84730"/>
    <w:rsid w:val="00E927E6"/>
    <w:rsid w:val="00EA2309"/>
    <w:rsid w:val="00EB5BB6"/>
    <w:rsid w:val="00EC7D80"/>
    <w:rsid w:val="00F00853"/>
    <w:rsid w:val="00F04968"/>
    <w:rsid w:val="00F072A8"/>
    <w:rsid w:val="00F511DB"/>
    <w:rsid w:val="00F86498"/>
    <w:rsid w:val="00F94963"/>
    <w:rsid w:val="00FB30CC"/>
    <w:rsid w:val="00FD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98EE2D1"/>
  <w15:chartTrackingRefBased/>
  <w15:docId w15:val="{720B6F13-E982-4EC6-B6CE-2A46BC2D0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91CC4"/>
    <w:pPr>
      <w:spacing w:after="120"/>
      <w:jc w:val="both"/>
    </w:pPr>
    <w:rPr>
      <w:sz w:val="24"/>
    </w:rPr>
  </w:style>
  <w:style w:type="paragraph" w:styleId="1">
    <w:name w:val="heading 1"/>
    <w:basedOn w:val="a"/>
    <w:next w:val="a"/>
    <w:qFormat/>
    <w:rsid w:val="0024216A"/>
    <w:pPr>
      <w:keepNext/>
      <w:numPr>
        <w:numId w:val="1"/>
      </w:numPr>
      <w:spacing w:before="240" w:after="360"/>
      <w:jc w:val="left"/>
      <w:outlineLvl w:val="0"/>
    </w:pPr>
    <w:rPr>
      <w:rFonts w:ascii="Bookman Old Style" w:hAnsi="Bookman Old Style"/>
      <w:b/>
      <w:sz w:val="36"/>
      <w:szCs w:val="36"/>
    </w:rPr>
  </w:style>
  <w:style w:type="paragraph" w:styleId="2">
    <w:name w:val="heading 2"/>
    <w:basedOn w:val="a"/>
    <w:next w:val="a"/>
    <w:qFormat/>
    <w:rsid w:val="0024216A"/>
    <w:pPr>
      <w:keepNext/>
      <w:numPr>
        <w:ilvl w:val="1"/>
        <w:numId w:val="1"/>
      </w:numPr>
      <w:tabs>
        <w:tab w:val="left" w:pos="1043"/>
      </w:tabs>
      <w:spacing w:before="120" w:after="240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qFormat/>
    <w:rsid w:val="0024216A"/>
    <w:pPr>
      <w:keepNext/>
      <w:numPr>
        <w:ilvl w:val="2"/>
        <w:numId w:val="1"/>
      </w:numPr>
      <w:spacing w:before="120" w:after="240"/>
      <w:jc w:val="left"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spacing w:before="120" w:after="240"/>
      <w:ind w:left="454"/>
      <w:jc w:val="left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spacing w:after="0"/>
      <w:jc w:val="left"/>
      <w:outlineLvl w:val="4"/>
    </w:pPr>
    <w:rPr>
      <w:b/>
      <w:bCs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  <w:sz w:val="36"/>
    </w:rPr>
  </w:style>
  <w:style w:type="paragraph" w:styleId="7">
    <w:name w:val="heading 7"/>
    <w:basedOn w:val="a"/>
    <w:next w:val="a"/>
    <w:qFormat/>
    <w:pPr>
      <w:keepNext/>
      <w:ind w:left="737"/>
      <w:outlineLvl w:val="6"/>
    </w:pPr>
    <w:rPr>
      <w:b/>
      <w:bCs/>
    </w:rPr>
  </w:style>
  <w:style w:type="paragraph" w:styleId="8">
    <w:name w:val="heading 8"/>
    <w:basedOn w:val="a"/>
    <w:next w:val="a"/>
    <w:qFormat/>
    <w:pPr>
      <w:keepNext/>
      <w:outlineLvl w:val="7"/>
    </w:pPr>
    <w:rPr>
      <w:b/>
      <w:bCs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next w:val="a"/>
    <w:qFormat/>
    <w:rsid w:val="00B357ED"/>
    <w:pPr>
      <w:keepNext/>
      <w:spacing w:after="360"/>
      <w:jc w:val="center"/>
      <w:outlineLvl w:val="0"/>
    </w:pPr>
    <w:rPr>
      <w:b/>
      <w:caps/>
      <w:sz w:val="32"/>
      <w:szCs w:val="32"/>
    </w:rPr>
  </w:style>
  <w:style w:type="character" w:styleId="a4">
    <w:name w:val="page number"/>
    <w:basedOn w:val="a0"/>
    <w:rPr>
      <w:rFonts w:ascii="Times New Roman" w:hAnsi="Times New Roman"/>
      <w:b/>
      <w:color w:val="auto"/>
      <w:sz w:val="24"/>
    </w:rPr>
  </w:style>
  <w:style w:type="character" w:styleId="a5">
    <w:name w:val="annotation reference"/>
    <w:basedOn w:val="a0"/>
    <w:semiHidden/>
    <w:rPr>
      <w:sz w:val="16"/>
      <w:szCs w:val="16"/>
    </w:rPr>
  </w:style>
  <w:style w:type="paragraph" w:styleId="a6">
    <w:name w:val="annotation text"/>
    <w:basedOn w:val="a"/>
    <w:semiHidden/>
    <w:rPr>
      <w:sz w:val="20"/>
    </w:rPr>
  </w:style>
  <w:style w:type="paragraph" w:styleId="a7">
    <w:name w:val="footnote text"/>
    <w:basedOn w:val="a"/>
    <w:semiHidden/>
    <w:rPr>
      <w:sz w:val="20"/>
    </w:rPr>
  </w:style>
  <w:style w:type="paragraph" w:customStyle="1" w:styleId="a8">
    <w:name w:val="Курсивный"/>
    <w:basedOn w:val="a"/>
    <w:rPr>
      <w:rFonts w:ascii="Bookman Old Style" w:hAnsi="Bookman Old Style"/>
      <w:i/>
      <w:sz w:val="22"/>
    </w:rPr>
  </w:style>
  <w:style w:type="character" w:customStyle="1" w:styleId="a9">
    <w:name w:val="Термин"/>
    <w:basedOn w:val="a0"/>
    <w:rPr>
      <w:rFonts w:ascii="Times New Roman" w:hAnsi="Times New Roman"/>
      <w:i/>
      <w:noProof/>
      <w:spacing w:val="20"/>
      <w:sz w:val="24"/>
    </w:rPr>
  </w:style>
  <w:style w:type="paragraph" w:styleId="aa">
    <w:name w:val="header"/>
    <w:basedOn w:val="a"/>
    <w:pPr>
      <w:spacing w:after="0"/>
    </w:pPr>
    <w:rPr>
      <w:sz w:val="18"/>
    </w:rPr>
  </w:style>
  <w:style w:type="paragraph" w:styleId="ab">
    <w:name w:val="footer"/>
    <w:basedOn w:val="a"/>
    <w:link w:val="ac"/>
    <w:uiPriority w:val="99"/>
    <w:pPr>
      <w:tabs>
        <w:tab w:val="center" w:pos="4677"/>
        <w:tab w:val="right" w:pos="9355"/>
      </w:tabs>
      <w:spacing w:after="0"/>
    </w:pPr>
    <w:rPr>
      <w:sz w:val="18"/>
    </w:rPr>
  </w:style>
  <w:style w:type="paragraph" w:styleId="40">
    <w:name w:val="toc 4"/>
    <w:basedOn w:val="a"/>
    <w:next w:val="a"/>
    <w:autoRedefine/>
    <w:semiHidden/>
    <w:pPr>
      <w:spacing w:after="0"/>
      <w:ind w:left="720"/>
      <w:jc w:val="left"/>
    </w:pPr>
    <w:rPr>
      <w:szCs w:val="24"/>
    </w:rPr>
  </w:style>
  <w:style w:type="character" w:styleId="ad">
    <w:name w:val="footnote reference"/>
    <w:basedOn w:val="a0"/>
    <w:semiHidden/>
    <w:rPr>
      <w:vertAlign w:val="superscript"/>
    </w:rPr>
  </w:style>
  <w:style w:type="paragraph" w:styleId="50">
    <w:name w:val="toc 5"/>
    <w:basedOn w:val="a"/>
    <w:next w:val="a"/>
    <w:autoRedefine/>
    <w:semiHidden/>
    <w:pPr>
      <w:spacing w:after="0"/>
      <w:ind w:left="960"/>
      <w:jc w:val="left"/>
    </w:pPr>
    <w:rPr>
      <w:szCs w:val="24"/>
    </w:rPr>
  </w:style>
  <w:style w:type="paragraph" w:styleId="60">
    <w:name w:val="toc 6"/>
    <w:basedOn w:val="a"/>
    <w:next w:val="a"/>
    <w:autoRedefine/>
    <w:semiHidden/>
    <w:pPr>
      <w:spacing w:after="0"/>
      <w:ind w:left="1200"/>
      <w:jc w:val="left"/>
    </w:pPr>
    <w:rPr>
      <w:szCs w:val="24"/>
    </w:rPr>
  </w:style>
  <w:style w:type="paragraph" w:styleId="70">
    <w:name w:val="toc 7"/>
    <w:basedOn w:val="a"/>
    <w:next w:val="a"/>
    <w:autoRedefine/>
    <w:semiHidden/>
    <w:pPr>
      <w:spacing w:after="0"/>
      <w:ind w:left="1440"/>
      <w:jc w:val="left"/>
    </w:pPr>
    <w:rPr>
      <w:szCs w:val="24"/>
    </w:rPr>
  </w:style>
  <w:style w:type="paragraph" w:styleId="20">
    <w:name w:val="toc 2"/>
    <w:basedOn w:val="a"/>
    <w:next w:val="a"/>
    <w:uiPriority w:val="39"/>
    <w:pPr>
      <w:ind w:left="227"/>
    </w:pPr>
  </w:style>
  <w:style w:type="paragraph" w:styleId="10">
    <w:name w:val="toc 1"/>
    <w:basedOn w:val="a"/>
    <w:next w:val="a"/>
    <w:uiPriority w:val="39"/>
    <w:rPr>
      <w:bCs/>
      <w:sz w:val="28"/>
    </w:rPr>
  </w:style>
  <w:style w:type="paragraph" w:styleId="30">
    <w:name w:val="toc 3"/>
    <w:basedOn w:val="a"/>
    <w:next w:val="a"/>
    <w:semiHidden/>
    <w:pPr>
      <w:ind w:left="454"/>
    </w:pPr>
  </w:style>
  <w:style w:type="paragraph" w:styleId="80">
    <w:name w:val="toc 8"/>
    <w:basedOn w:val="a"/>
    <w:next w:val="a"/>
    <w:autoRedefine/>
    <w:semiHidden/>
    <w:pPr>
      <w:spacing w:after="0"/>
      <w:ind w:left="1680"/>
      <w:jc w:val="left"/>
    </w:pPr>
    <w:rPr>
      <w:szCs w:val="24"/>
    </w:rPr>
  </w:style>
  <w:style w:type="paragraph" w:styleId="90">
    <w:name w:val="toc 9"/>
    <w:basedOn w:val="a"/>
    <w:next w:val="a"/>
    <w:autoRedefine/>
    <w:semiHidden/>
    <w:pPr>
      <w:spacing w:after="0"/>
      <w:ind w:left="1920"/>
      <w:jc w:val="left"/>
    </w:pPr>
    <w:rPr>
      <w:szCs w:val="24"/>
    </w:rPr>
  </w:style>
  <w:style w:type="paragraph" w:customStyle="1" w:styleId="ae">
    <w:name w:val="Программный код"/>
    <w:basedOn w:val="a"/>
    <w:pPr>
      <w:shd w:val="clear" w:color="auto" w:fill="CCCCCC"/>
      <w:spacing w:after="60"/>
      <w:ind w:firstLine="454"/>
    </w:pPr>
    <w:rPr>
      <w:rFonts w:ascii="Courier New" w:hAnsi="Courier New"/>
      <w:noProof/>
      <w:sz w:val="20"/>
    </w:rPr>
  </w:style>
  <w:style w:type="character" w:styleId="af">
    <w:name w:val="Hyperlink"/>
    <w:basedOn w:val="a0"/>
    <w:uiPriority w:val="99"/>
    <w:rPr>
      <w:color w:val="0000FF"/>
      <w:u w:val="single"/>
    </w:rPr>
  </w:style>
  <w:style w:type="paragraph" w:styleId="af0">
    <w:name w:val="Body Text Indent"/>
    <w:basedOn w:val="a"/>
    <w:pPr>
      <w:ind w:left="720"/>
    </w:pPr>
    <w:rPr>
      <w:i/>
      <w:iCs/>
    </w:rPr>
  </w:style>
  <w:style w:type="paragraph" w:styleId="21">
    <w:name w:val="Body Text Indent 2"/>
    <w:basedOn w:val="a"/>
    <w:pPr>
      <w:ind w:firstLine="454"/>
    </w:pPr>
  </w:style>
  <w:style w:type="character" w:styleId="af1">
    <w:name w:val="FollowedHyperlink"/>
    <w:basedOn w:val="a0"/>
    <w:rPr>
      <w:color w:val="800080"/>
      <w:u w:val="single"/>
    </w:r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paragraph" w:customStyle="1" w:styleId="af2">
    <w:name w:val="Удаленный фрагмент"/>
    <w:basedOn w:val="a"/>
    <w:next w:val="a"/>
    <w:rPr>
      <w:color w:val="999999"/>
      <w:szCs w:val="24"/>
    </w:rPr>
  </w:style>
  <w:style w:type="paragraph" w:styleId="af3">
    <w:name w:val="annotation subject"/>
    <w:basedOn w:val="a6"/>
    <w:next w:val="a6"/>
    <w:semiHidden/>
    <w:rsid w:val="0090021B"/>
    <w:rPr>
      <w:b/>
      <w:bCs/>
    </w:rPr>
  </w:style>
  <w:style w:type="paragraph" w:styleId="af4">
    <w:name w:val="Balloon Text"/>
    <w:basedOn w:val="a"/>
    <w:semiHidden/>
    <w:rsid w:val="0090021B"/>
    <w:rPr>
      <w:rFonts w:ascii="Tahoma" w:hAnsi="Tahoma" w:cs="Tahoma"/>
      <w:sz w:val="16"/>
      <w:szCs w:val="16"/>
    </w:rPr>
  </w:style>
  <w:style w:type="paragraph" w:styleId="af5">
    <w:name w:val="Body Text"/>
    <w:basedOn w:val="a"/>
    <w:rsid w:val="004905FF"/>
  </w:style>
  <w:style w:type="paragraph" w:styleId="af6">
    <w:name w:val="List Paragraph"/>
    <w:basedOn w:val="a"/>
    <w:uiPriority w:val="34"/>
    <w:qFormat/>
    <w:rsid w:val="00CF05F2"/>
    <w:pPr>
      <w:ind w:left="720"/>
      <w:contextualSpacing/>
    </w:pPr>
  </w:style>
  <w:style w:type="paragraph" w:styleId="af7">
    <w:name w:val="caption"/>
    <w:basedOn w:val="a"/>
    <w:next w:val="a"/>
    <w:unhideWhenUsed/>
    <w:qFormat/>
    <w:rsid w:val="00B73EF3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c">
    <w:name w:val="Нижний колонтитул Знак"/>
    <w:basedOn w:val="a0"/>
    <w:link w:val="ab"/>
    <w:uiPriority w:val="99"/>
    <w:rsid w:val="001E0C9B"/>
    <w:rPr>
      <w:sz w:val="18"/>
    </w:rPr>
  </w:style>
  <w:style w:type="paragraph" w:customStyle="1" w:styleId="11">
    <w:name w:val="Мой заголовок 1"/>
    <w:basedOn w:val="a"/>
    <w:link w:val="12"/>
    <w:qFormat/>
    <w:rsid w:val="001E0C9B"/>
    <w:pPr>
      <w:spacing w:line="360" w:lineRule="auto"/>
      <w:ind w:firstLine="709"/>
    </w:pPr>
  </w:style>
  <w:style w:type="character" w:customStyle="1" w:styleId="12">
    <w:name w:val="Мой заголовок 1 Знак"/>
    <w:basedOn w:val="a0"/>
    <w:link w:val="11"/>
    <w:rsid w:val="001E0C9B"/>
    <w:rPr>
      <w:sz w:val="24"/>
    </w:rPr>
  </w:style>
  <w:style w:type="paragraph" w:styleId="af8">
    <w:name w:val="Normal (Web)"/>
    <w:basedOn w:val="a"/>
    <w:uiPriority w:val="99"/>
    <w:unhideWhenUsed/>
    <w:rsid w:val="00911E09"/>
    <w:pPr>
      <w:spacing w:before="100" w:beforeAutospacing="1" w:after="100" w:afterAutospacing="1"/>
      <w:jc w:val="left"/>
    </w:pPr>
    <w:rPr>
      <w:szCs w:val="24"/>
    </w:rPr>
  </w:style>
  <w:style w:type="paragraph" w:styleId="HTML">
    <w:name w:val="HTML Preformatted"/>
    <w:basedOn w:val="a"/>
    <w:link w:val="HTML0"/>
    <w:uiPriority w:val="99"/>
    <w:unhideWhenUsed/>
    <w:rsid w:val="005D7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5D75B7"/>
    <w:rPr>
      <w:rFonts w:ascii="Courier New" w:hAnsi="Courier New" w:cs="Courier New"/>
    </w:rPr>
  </w:style>
  <w:style w:type="paragraph" w:customStyle="1" w:styleId="ds-markdown-paragraph">
    <w:name w:val="ds-markdown-paragraph"/>
    <w:basedOn w:val="a"/>
    <w:rsid w:val="005D75B7"/>
    <w:pPr>
      <w:spacing w:before="100" w:beforeAutospacing="1" w:after="100" w:afterAutospacing="1"/>
      <w:jc w:val="left"/>
    </w:pPr>
    <w:rPr>
      <w:szCs w:val="24"/>
    </w:rPr>
  </w:style>
  <w:style w:type="character" w:styleId="af9">
    <w:name w:val="Strong"/>
    <w:basedOn w:val="a0"/>
    <w:uiPriority w:val="22"/>
    <w:qFormat/>
    <w:rsid w:val="005D75B7"/>
    <w:rPr>
      <w:b/>
      <w:bCs/>
    </w:rPr>
  </w:style>
  <w:style w:type="character" w:styleId="afa">
    <w:name w:val="Emphasis"/>
    <w:basedOn w:val="a0"/>
    <w:uiPriority w:val="20"/>
    <w:qFormat/>
    <w:rsid w:val="006334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7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52;&#1086;&#1080;%20&#1076;&#1086;&#1082;&#1091;&#1084;&#1077;&#1085;&#1090;&#1099;\MSF\Templates\MSF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6037FCE-3369-409E-8D00-00D28E1E0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MSF.dot</Template>
  <TotalTime>98</TotalTime>
  <Pages>18</Pages>
  <Words>2135</Words>
  <Characters>12176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Функциональная спецификация</vt:lpstr>
      <vt:lpstr>Функциональная спецификация</vt:lpstr>
    </vt:vector>
  </TitlesOfParts>
  <Company/>
  <LinksUpToDate>false</LinksUpToDate>
  <CharactersWithSpaces>14283</CharactersWithSpaces>
  <SharedDoc>false</SharedDoc>
  <HLinks>
    <vt:vector size="72" baseType="variant">
      <vt:variant>
        <vt:i4>1245233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_Toc446005359</vt:lpwstr>
      </vt:variant>
      <vt:variant>
        <vt:i4>1245233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_Toc446005358</vt:lpwstr>
      </vt:variant>
      <vt:variant>
        <vt:i4>1245233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_Toc446005357</vt:lpwstr>
      </vt:variant>
      <vt:variant>
        <vt:i4>1245233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_Toc446005356</vt:lpwstr>
      </vt:variant>
      <vt:variant>
        <vt:i4>1245233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_Toc446005355</vt:lpwstr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_Toc446005354</vt:lpwstr>
      </vt:variant>
      <vt:variant>
        <vt:i4>1245233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_Toc446005353</vt:lpwstr>
      </vt:variant>
      <vt:variant>
        <vt:i4>1245233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_Toc446005352</vt:lpwstr>
      </vt:variant>
      <vt:variant>
        <vt:i4>1245233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_Toc446005351</vt:lpwstr>
      </vt:variant>
      <vt:variant>
        <vt:i4>1245233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_Toc446005350</vt:lpwstr>
      </vt:variant>
      <vt:variant>
        <vt:i4>1179697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_Toc446005349</vt:lpwstr>
      </vt:variant>
      <vt:variant>
        <vt:i4>1179697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_Toc446005348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Функциональная спецификация</dc:title>
  <dc:subject/>
  <dc:creator>Сысоев А.В.</dc:creator>
  <cp:keywords/>
  <dc:description/>
  <cp:lastModifiedBy>Екатерина Корнеева</cp:lastModifiedBy>
  <cp:revision>17</cp:revision>
  <cp:lastPrinted>1899-12-31T21:00:00Z</cp:lastPrinted>
  <dcterms:created xsi:type="dcterms:W3CDTF">2025-11-19T18:54:00Z</dcterms:created>
  <dcterms:modified xsi:type="dcterms:W3CDTF">2025-12-16T21:51:00Z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