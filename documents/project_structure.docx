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238" w:rsidRPr="00514DBB" w:rsidRDefault="00932238" w:rsidP="00932238">
      <w:pPr>
        <w:spacing w:line="288" w:lineRule="auto"/>
        <w:jc w:val="center"/>
        <w:rPr>
          <w:sz w:val="28"/>
        </w:rPr>
      </w:pPr>
      <w:r>
        <w:rPr>
          <w:sz w:val="28"/>
        </w:rPr>
        <w:t>Федеральное агентство по образованию РФ</w:t>
      </w:r>
    </w:p>
    <w:p w:rsidR="00932238" w:rsidRPr="00932238" w:rsidRDefault="00932238" w:rsidP="00932238">
      <w:pPr>
        <w:spacing w:line="288" w:lineRule="auto"/>
        <w:jc w:val="center"/>
      </w:pPr>
      <w:r w:rsidRPr="00932238">
        <w:t>ГОУ ВПО Нижегородский государственный университет им. Н.И. Лобачевского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Факультет Вычислительной математики и кибернетики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Кафедра Математического обеспечения ЭВМ</w:t>
      </w:r>
    </w:p>
    <w:p w:rsidR="00932238" w:rsidRDefault="00932238" w:rsidP="00D91CC4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  <w:r>
        <w:rPr>
          <w:sz w:val="28"/>
        </w:rPr>
        <w:t>УЧЕБН</w:t>
      </w:r>
      <w:r w:rsidR="00D91CC4">
        <w:rPr>
          <w:sz w:val="28"/>
        </w:rPr>
        <w:t>ЫЙ</w:t>
      </w:r>
      <w:r>
        <w:rPr>
          <w:sz w:val="28"/>
        </w:rPr>
        <w:t xml:space="preserve"> </w:t>
      </w:r>
      <w:r w:rsidR="00D91CC4">
        <w:rPr>
          <w:sz w:val="28"/>
        </w:rPr>
        <w:t>КУРС</w:t>
      </w:r>
    </w:p>
    <w:p w:rsidR="00932238" w:rsidRPr="00687628" w:rsidRDefault="00932238" w:rsidP="00932238">
      <w:pPr>
        <w:spacing w:line="288" w:lineRule="auto"/>
        <w:jc w:val="center"/>
        <w:rPr>
          <w:b/>
          <w:sz w:val="28"/>
        </w:rPr>
      </w:pPr>
      <w:r w:rsidRPr="00687628">
        <w:rPr>
          <w:b/>
          <w:sz w:val="28"/>
        </w:rPr>
        <w:t>«</w:t>
      </w:r>
      <w:r w:rsidR="00BE61D9" w:rsidRPr="00BE61D9">
        <w:rPr>
          <w:b/>
          <w:sz w:val="28"/>
        </w:rPr>
        <w:t>Объектно-ориентированный анализ и проектирование</w:t>
      </w:r>
      <w:r w:rsidRPr="00687628">
        <w:rPr>
          <w:b/>
          <w:sz w:val="28"/>
        </w:rPr>
        <w:t>»</w:t>
      </w:r>
    </w:p>
    <w:p w:rsidR="00932238" w:rsidRDefault="00932238" w:rsidP="00932238">
      <w:pPr>
        <w:spacing w:line="288" w:lineRule="auto"/>
        <w:ind w:right="-625" w:hanging="284"/>
        <w:jc w:val="center"/>
        <w:rPr>
          <w:sz w:val="28"/>
        </w:rPr>
      </w:pPr>
      <w:r>
        <w:rPr>
          <w:sz w:val="28"/>
        </w:rPr>
        <w:t>для подготовки по направлению «Информационные технологии»</w:t>
      </w:r>
    </w:p>
    <w:p w:rsidR="00B357ED" w:rsidRDefault="00B357ED" w:rsidP="00B357ED">
      <w:pPr>
        <w:pStyle w:val="a4"/>
      </w:pPr>
      <w:r>
        <w:fldChar w:fldCharType="begin"/>
      </w:r>
      <w:r>
        <w:instrText xml:space="preserve"> TITLE "</w:instrText>
      </w:r>
      <w:r w:rsidR="003F5FC7">
        <w:instrText>Структура проекта</w:instrText>
      </w:r>
      <w:r>
        <w:instrText xml:space="preserve">" \* MERGEFORMAT </w:instrText>
      </w:r>
      <w:r>
        <w:fldChar w:fldCharType="separate"/>
      </w:r>
      <w:r w:rsidR="003F5FC7">
        <w:t>Структура проекта</w:t>
      </w:r>
      <w:r>
        <w:fldChar w:fldCharType="end"/>
      </w:r>
    </w:p>
    <w:p w:rsidR="00F37878" w:rsidRPr="009308FE" w:rsidRDefault="00F37878" w:rsidP="00F37878">
      <w:pPr>
        <w:jc w:val="center"/>
        <w:rPr>
          <w:sz w:val="32"/>
          <w:szCs w:val="32"/>
        </w:rPr>
      </w:pPr>
      <w:r w:rsidRPr="009308FE">
        <w:rPr>
          <w:sz w:val="32"/>
          <w:szCs w:val="32"/>
        </w:rPr>
        <w:t xml:space="preserve">Программный комплекс </w:t>
      </w:r>
      <w:r>
        <w:rPr>
          <w:color w:val="0F1115"/>
          <w:sz w:val="32"/>
          <w:szCs w:val="32"/>
        </w:rPr>
        <w:t xml:space="preserve">для автосервиса </w:t>
      </w:r>
      <w:r w:rsidRPr="009308FE">
        <w:rPr>
          <w:color w:val="0F1115"/>
          <w:sz w:val="32"/>
          <w:szCs w:val="32"/>
        </w:rPr>
        <w:t>"Починим все"</w:t>
      </w:r>
    </w:p>
    <w:p w:rsidR="00F37878" w:rsidRPr="00F37878" w:rsidRDefault="00F37878" w:rsidP="00F37878"/>
    <w:p w:rsidR="00932238" w:rsidRPr="004C521D" w:rsidRDefault="00932238" w:rsidP="00B357ED"/>
    <w:p w:rsidR="00932238" w:rsidRDefault="00932238" w:rsidP="00932238">
      <w:pPr>
        <w:spacing w:line="288" w:lineRule="auto"/>
      </w:pPr>
    </w:p>
    <w:p w:rsidR="00932238" w:rsidRDefault="00932238" w:rsidP="00932238">
      <w:pPr>
        <w:spacing w:line="288" w:lineRule="auto"/>
      </w:pPr>
    </w:p>
    <w:p w:rsidR="00932238" w:rsidRDefault="00932238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932238" w:rsidRDefault="00932238" w:rsidP="00D91CC4"/>
    <w:p w:rsidR="00932238" w:rsidRDefault="00932238" w:rsidP="00932238">
      <w:pPr>
        <w:spacing w:line="288" w:lineRule="auto"/>
      </w:pPr>
    </w:p>
    <w:p w:rsidR="00430CB4" w:rsidRDefault="00430CB4" w:rsidP="00932238">
      <w:pPr>
        <w:spacing w:line="288" w:lineRule="auto"/>
      </w:pPr>
    </w:p>
    <w:p w:rsidR="00932238" w:rsidRDefault="00932238" w:rsidP="00932238">
      <w:pPr>
        <w:spacing w:line="288" w:lineRule="auto"/>
        <w:jc w:val="center"/>
      </w:pPr>
      <w:r>
        <w:t>Нижний Новгород</w:t>
      </w:r>
      <w:r>
        <w:br/>
        <w:t>20</w:t>
      </w:r>
      <w:r w:rsidR="00F37878">
        <w:t>25</w:t>
      </w:r>
    </w:p>
    <w:p w:rsidR="003B20FB" w:rsidRDefault="003B20FB">
      <w:pPr>
        <w:pStyle w:val="6"/>
        <w:spacing w:before="480" w:after="480"/>
      </w:pPr>
      <w:r>
        <w:lastRenderedPageBreak/>
        <w:t>Содержание</w:t>
      </w:r>
      <w:r w:rsidR="00AF37E8" w:rsidRPr="00AF37E8">
        <w:rPr>
          <w:rStyle w:val="ad"/>
          <w:color w:val="FFFFFF"/>
        </w:rPr>
        <w:footnoteReference w:id="1"/>
      </w:r>
      <w:bookmarkStart w:id="0" w:name="_GoBack"/>
      <w:bookmarkEnd w:id="0"/>
    </w:p>
    <w:bookmarkStart w:id="1" w:name="_Toc114815999"/>
    <w:bookmarkStart w:id="2" w:name="_Toc114823010"/>
    <w:bookmarkStart w:id="3" w:name="_Toc115845556"/>
    <w:bookmarkStart w:id="4" w:name="_Toc115845555"/>
    <w:p w:rsidR="004208F5" w:rsidRDefault="0081444E">
      <w:pPr>
        <w:pStyle w:val="10"/>
        <w:tabs>
          <w:tab w:val="left" w:pos="454"/>
          <w:tab w:val="right" w:leader="dot" w:pos="906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rPr>
          <w:sz w:val="36"/>
        </w:rPr>
        <w:fldChar w:fldCharType="begin"/>
      </w:r>
      <w:r>
        <w:rPr>
          <w:sz w:val="36"/>
        </w:rPr>
        <w:instrText xml:space="preserve"> TOC \o "2-3" \h \z \t "Заголовок 1;1" </w:instrText>
      </w:r>
      <w:r>
        <w:rPr>
          <w:sz w:val="36"/>
        </w:rPr>
        <w:fldChar w:fldCharType="separate"/>
      </w:r>
      <w:hyperlink w:anchor="_Toc212494701" w:history="1">
        <w:r w:rsidR="004208F5" w:rsidRPr="00501EBF">
          <w:rPr>
            <w:rStyle w:val="af"/>
            <w:noProof/>
          </w:rPr>
          <w:t>1.</w:t>
        </w:r>
        <w:r w:rsidR="004208F5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4208F5" w:rsidRPr="00501EBF">
          <w:rPr>
            <w:rStyle w:val="af"/>
            <w:noProof/>
          </w:rPr>
          <w:t>Рамки проекта</w:t>
        </w:r>
        <w:r w:rsidR="004208F5">
          <w:rPr>
            <w:noProof/>
            <w:webHidden/>
          </w:rPr>
          <w:tab/>
        </w:r>
        <w:r w:rsidR="004208F5">
          <w:rPr>
            <w:noProof/>
            <w:webHidden/>
          </w:rPr>
          <w:fldChar w:fldCharType="begin"/>
        </w:r>
        <w:r w:rsidR="004208F5">
          <w:rPr>
            <w:noProof/>
            <w:webHidden/>
          </w:rPr>
          <w:instrText xml:space="preserve"> PAGEREF _Toc212494701 \h </w:instrText>
        </w:r>
        <w:r w:rsidR="004208F5">
          <w:rPr>
            <w:noProof/>
            <w:webHidden/>
          </w:rPr>
        </w:r>
        <w:r w:rsidR="004208F5">
          <w:rPr>
            <w:noProof/>
            <w:webHidden/>
          </w:rPr>
          <w:fldChar w:fldCharType="separate"/>
        </w:r>
        <w:r w:rsidR="004208F5">
          <w:rPr>
            <w:noProof/>
            <w:webHidden/>
          </w:rPr>
          <w:t>3</w:t>
        </w:r>
        <w:r w:rsidR="004208F5"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2" w:history="1">
        <w:r w:rsidRPr="00501EBF">
          <w:rPr>
            <w:rStyle w:val="af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Матрица компромиссов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3" w:history="1">
        <w:r w:rsidRPr="00501EBF">
          <w:rPr>
            <w:rStyle w:val="af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Вехи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4" w:history="1">
        <w:r w:rsidRPr="00501EBF">
          <w:rPr>
            <w:rStyle w:val="af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Сметы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5" w:history="1">
        <w:r w:rsidRPr="00501EBF">
          <w:rPr>
            <w:rStyle w:val="af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План-график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10"/>
        <w:tabs>
          <w:tab w:val="left" w:pos="454"/>
          <w:tab w:val="right" w:leader="dot" w:pos="906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2494706" w:history="1">
        <w:r w:rsidRPr="00501EBF">
          <w:rPr>
            <w:rStyle w:val="af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Роли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и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7" w:history="1">
        <w:r w:rsidRPr="00501EBF">
          <w:rPr>
            <w:rStyle w:val="af"/>
            <w:noProof/>
            <w:lang w:val="en-US"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Знания</w:t>
        </w:r>
        <w:r w:rsidRPr="00501EBF">
          <w:rPr>
            <w:rStyle w:val="af"/>
            <w:noProof/>
            <w:lang w:val="en-US"/>
          </w:rPr>
          <w:t xml:space="preserve">, </w:t>
        </w:r>
        <w:r w:rsidRPr="00501EBF">
          <w:rPr>
            <w:rStyle w:val="af"/>
            <w:noProof/>
          </w:rPr>
          <w:t>умения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и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навыки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08" w:history="1">
        <w:r w:rsidRPr="00501EBF">
          <w:rPr>
            <w:rStyle w:val="af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Структура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10"/>
        <w:tabs>
          <w:tab w:val="left" w:pos="454"/>
          <w:tab w:val="right" w:leader="dot" w:pos="906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2494709" w:history="1">
        <w:r w:rsidRPr="00501EBF">
          <w:rPr>
            <w:rStyle w:val="af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Протоколы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10" w:history="1">
        <w:r w:rsidRPr="00501EBF">
          <w:rPr>
            <w:rStyle w:val="af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Управление конфигурацией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11" w:history="1">
        <w:r w:rsidRPr="00501EBF">
          <w:rPr>
            <w:rStyle w:val="af"/>
            <w:noProof/>
            <w:lang w:val="en-US"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Управление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внедрениями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12" w:history="1">
        <w:r w:rsidRPr="00501EBF">
          <w:rPr>
            <w:rStyle w:val="af"/>
            <w:noProof/>
            <w:lang w:val="en-US"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Достижение качества</w:t>
        </w:r>
        <w:r w:rsidRPr="00501EBF">
          <w:rPr>
            <w:rStyle w:val="af"/>
            <w:noProof/>
            <w:lang w:val="en-US"/>
          </w:rPr>
          <w:t xml:space="preserve"> </w:t>
        </w:r>
        <w:r w:rsidRPr="00501EBF">
          <w:rPr>
            <w:rStyle w:val="af"/>
            <w:noProof/>
          </w:rPr>
          <w:t>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08F5" w:rsidRDefault="004208F5">
      <w:pPr>
        <w:pStyle w:val="20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494713" w:history="1">
        <w:r w:rsidRPr="00501EBF">
          <w:rPr>
            <w:rStyle w:val="af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01EBF">
          <w:rPr>
            <w:rStyle w:val="af"/>
            <w:noProof/>
          </w:rPr>
          <w:t>Рабочая среда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B20FB" w:rsidRDefault="0081444E" w:rsidP="0090021B">
      <w:pPr>
        <w:rPr>
          <w:sz w:val="36"/>
        </w:rPr>
      </w:pPr>
      <w:r>
        <w:rPr>
          <w:sz w:val="36"/>
        </w:rPr>
        <w:fldChar w:fldCharType="end"/>
      </w: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37878" w:rsidRDefault="00F37878" w:rsidP="0090021B">
      <w:pPr>
        <w:rPr>
          <w:sz w:val="36"/>
        </w:rPr>
      </w:pPr>
    </w:p>
    <w:p w:rsidR="00FE1AD9" w:rsidRDefault="00FE1AD9" w:rsidP="0090021B">
      <w:pPr>
        <w:rPr>
          <w:sz w:val="36"/>
        </w:rPr>
      </w:pPr>
    </w:p>
    <w:p w:rsidR="00FE1AD9" w:rsidRDefault="00FE1AD9" w:rsidP="0090021B">
      <w:pPr>
        <w:rPr>
          <w:sz w:val="36"/>
        </w:rPr>
      </w:pPr>
    </w:p>
    <w:p w:rsidR="00F37878" w:rsidRDefault="00F37878" w:rsidP="0090021B"/>
    <w:p w:rsidR="002C7FB1" w:rsidRDefault="00011D4E" w:rsidP="00A709EE">
      <w:pPr>
        <w:pStyle w:val="1"/>
      </w:pPr>
      <w:bookmarkStart w:id="5" w:name="_Toc212494701"/>
      <w:r>
        <w:lastRenderedPageBreak/>
        <w:t>Рамки проекта</w:t>
      </w:r>
      <w:bookmarkEnd w:id="5"/>
    </w:p>
    <w:p w:rsidR="002C7FB1" w:rsidRDefault="00011D4E" w:rsidP="00A709EE">
      <w:pPr>
        <w:pStyle w:val="2"/>
      </w:pPr>
      <w:bookmarkStart w:id="6" w:name="_Toc212494702"/>
      <w:r>
        <w:t>Матрица</w:t>
      </w:r>
      <w:r w:rsidRPr="00011D4E">
        <w:t xml:space="preserve"> компромиссов проекта</w:t>
      </w:r>
      <w:bookmarkEnd w:id="6"/>
    </w:p>
    <w:p w:rsidR="00F37878" w:rsidRDefault="00F37878" w:rsidP="0004791F">
      <w:r>
        <w:t xml:space="preserve">Для проекта </w:t>
      </w:r>
      <w:r w:rsidRPr="00F37878">
        <w:t>“</w:t>
      </w:r>
      <w:r>
        <w:t xml:space="preserve">Программный комплекс для автосервиса </w:t>
      </w:r>
      <w:r w:rsidRPr="00F37878">
        <w:t>"</w:t>
      </w:r>
      <w:r>
        <w:t>Починим все</w:t>
      </w:r>
      <w:r w:rsidRPr="00F37878">
        <w:t>"”</w:t>
      </w:r>
      <w:r>
        <w:t xml:space="preserve"> параметры треугольника компромиссов оцениваются следующим образом</w:t>
      </w:r>
      <w:r w:rsidRPr="00F37878">
        <w:t xml:space="preserve">: </w:t>
      </w:r>
    </w:p>
    <w:p w:rsidR="001A1F91" w:rsidRDefault="001A1F91" w:rsidP="001A1F91">
      <w:pPr>
        <w:numPr>
          <w:ilvl w:val="0"/>
          <w:numId w:val="25"/>
        </w:numPr>
      </w:pPr>
      <w:r>
        <w:t>Ресурсы</w:t>
      </w:r>
      <w:r w:rsidRPr="001A1F91">
        <w:t xml:space="preserve">: </w:t>
      </w:r>
      <w:r>
        <w:t>команда из 5-ти человек (студентов). Оборудование и ПО предоставляются участниками проекта или университетом. Бюджет проекта</w:t>
      </w:r>
      <w:r w:rsidRPr="001A1F91"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t xml:space="preserve">условно 0 рублей, так как это учебный проект. </w:t>
      </w:r>
    </w:p>
    <w:p w:rsidR="001A1F91" w:rsidRDefault="001A1F91" w:rsidP="001A1F91">
      <w:pPr>
        <w:numPr>
          <w:ilvl w:val="0"/>
          <w:numId w:val="25"/>
        </w:numPr>
      </w:pPr>
      <w:r>
        <w:t>Время</w:t>
      </w:r>
      <w:r w:rsidRPr="001A1F91">
        <w:t xml:space="preserve">: </w:t>
      </w:r>
      <w:r>
        <w:t>1 учебный семестр (примерно 3-4 месяца).</w:t>
      </w:r>
    </w:p>
    <w:p w:rsidR="001A1F91" w:rsidRDefault="001A1F91" w:rsidP="001A1F91">
      <w:pPr>
        <w:numPr>
          <w:ilvl w:val="0"/>
          <w:numId w:val="25"/>
        </w:numPr>
      </w:pPr>
      <w:r>
        <w:t>Возможности (рамки решения)</w:t>
      </w:r>
      <w:r w:rsidRPr="001A1F91">
        <w:t xml:space="preserve">: </w:t>
      </w:r>
      <w:r>
        <w:t xml:space="preserve">функциональность, четко оговоренная в разделе </w:t>
      </w:r>
      <w:r w:rsidRPr="001A1F91">
        <w:t>“</w:t>
      </w:r>
      <w:r>
        <w:t>Функциональность решения</w:t>
      </w:r>
      <w:r w:rsidRPr="001A1F91">
        <w:t>”</w:t>
      </w:r>
      <w:r>
        <w:t xml:space="preserve"> </w:t>
      </w:r>
      <w:r w:rsidR="00BF6673">
        <w:t>К</w:t>
      </w:r>
      <w:r>
        <w:t>онцепции проекта.</w:t>
      </w:r>
    </w:p>
    <w:p w:rsidR="001A1F91" w:rsidRDefault="001A1F91" w:rsidP="001A1F91">
      <w:pPr>
        <w:rPr>
          <w:lang w:val="en-US"/>
        </w:rPr>
      </w:pPr>
      <w:r>
        <w:t>Матрица компромиссов проекта</w:t>
      </w:r>
      <w:r>
        <w:rPr>
          <w:lang w:val="en-US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9"/>
        <w:gridCol w:w="2253"/>
        <w:gridCol w:w="2302"/>
        <w:gridCol w:w="2257"/>
      </w:tblGrid>
      <w:tr w:rsidR="001A1F91" w:rsidRPr="00DE63C1" w:rsidTr="00DE63C1">
        <w:trPr>
          <w:jc w:val="center"/>
        </w:trPr>
        <w:tc>
          <w:tcPr>
            <w:tcW w:w="2321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Фактор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Фиксируется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Согласовывается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Принимается</w:t>
            </w:r>
          </w:p>
        </w:tc>
      </w:tr>
      <w:tr w:rsidR="001A1F91" w:rsidRPr="00DE63C1" w:rsidTr="00DE63C1">
        <w:trPr>
          <w:jc w:val="center"/>
        </w:trPr>
        <w:tc>
          <w:tcPr>
            <w:tcW w:w="2321" w:type="dxa"/>
            <w:shd w:val="clear" w:color="auto" w:fill="auto"/>
            <w:vAlign w:val="center"/>
          </w:tcPr>
          <w:p w:rsidR="001A1F91" w:rsidRPr="001A1F91" w:rsidRDefault="001A1F91" w:rsidP="00DE63C1">
            <w:pPr>
              <w:jc w:val="center"/>
            </w:pPr>
            <w:r>
              <w:t>Ресурсы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lang w:val="en-US"/>
              </w:rPr>
            </w:pPr>
            <w:r w:rsidRPr="00DE63C1">
              <w:rPr>
                <w:rStyle w:val="af9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</w:t>
            </w:r>
          </w:p>
        </w:tc>
      </w:tr>
      <w:tr w:rsidR="001A1F91" w:rsidRPr="00DE63C1" w:rsidTr="00DE63C1">
        <w:trPr>
          <w:jc w:val="center"/>
        </w:trPr>
        <w:tc>
          <w:tcPr>
            <w:tcW w:w="2321" w:type="dxa"/>
            <w:shd w:val="clear" w:color="auto" w:fill="auto"/>
            <w:vAlign w:val="center"/>
          </w:tcPr>
          <w:p w:rsidR="001A1F91" w:rsidRPr="001A1F91" w:rsidRDefault="001A1F91" w:rsidP="00DE63C1">
            <w:pPr>
              <w:jc w:val="center"/>
            </w:pPr>
            <w:r>
              <w:t>Время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lang w:val="en-US"/>
              </w:rPr>
            </w:pPr>
            <w:r w:rsidRPr="00DE63C1">
              <w:rPr>
                <w:rStyle w:val="af9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</w:tr>
      <w:tr w:rsidR="001A1F91" w:rsidRPr="00DE63C1" w:rsidTr="00DE63C1">
        <w:trPr>
          <w:jc w:val="center"/>
        </w:trPr>
        <w:tc>
          <w:tcPr>
            <w:tcW w:w="2321" w:type="dxa"/>
            <w:shd w:val="clear" w:color="auto" w:fill="auto"/>
            <w:vAlign w:val="center"/>
          </w:tcPr>
          <w:p w:rsidR="001A1F91" w:rsidRPr="001A1F91" w:rsidRDefault="001A1F91" w:rsidP="00DE63C1">
            <w:pPr>
              <w:jc w:val="center"/>
            </w:pPr>
            <w:r>
              <w:t>Возможности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DE63C1">
            <w:pPr>
              <w:jc w:val="center"/>
              <w:rPr>
                <w:lang w:val="en-US"/>
              </w:rPr>
            </w:pPr>
            <w:r w:rsidRPr="00DE63C1">
              <w:rPr>
                <w:rStyle w:val="af9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1A1F91" w:rsidRPr="00DE63C1" w:rsidRDefault="001A1F91" w:rsidP="001A1F91">
            <w:pPr>
              <w:rPr>
                <w:lang w:val="en-US"/>
              </w:rPr>
            </w:pPr>
          </w:p>
        </w:tc>
      </w:tr>
    </w:tbl>
    <w:p w:rsidR="001A1F91" w:rsidRDefault="001A1F91" w:rsidP="001A1F91">
      <w:pPr>
        <w:rPr>
          <w:lang w:val="en-US"/>
        </w:rPr>
      </w:pPr>
    </w:p>
    <w:p w:rsidR="001A1F91" w:rsidRDefault="001A1F91" w:rsidP="001A1F91">
      <w:pPr>
        <w:rPr>
          <w:lang w:val="en-US"/>
        </w:rPr>
      </w:pPr>
      <w:r>
        <w:t>Обоснование</w:t>
      </w:r>
      <w:r>
        <w:rPr>
          <w:lang w:val="en-US"/>
        </w:rPr>
        <w:t xml:space="preserve">: </w:t>
      </w:r>
    </w:p>
    <w:p w:rsidR="001A1F91" w:rsidRDefault="001A1F91" w:rsidP="001A1F91">
      <w:pPr>
        <w:numPr>
          <w:ilvl w:val="0"/>
          <w:numId w:val="26"/>
        </w:numPr>
      </w:pPr>
      <w:r>
        <w:t>Время фиксируется</w:t>
      </w:r>
      <w:r w:rsidRPr="001A1F91">
        <w:t xml:space="preserve">: </w:t>
      </w:r>
      <w:r>
        <w:t>проект должен быть завершен в течение одного учебного семестра. Это жесткое ограничение, обусловленное учебным процессом.</w:t>
      </w:r>
    </w:p>
    <w:p w:rsidR="001A1F91" w:rsidRDefault="001A1F91" w:rsidP="001A1F91">
      <w:pPr>
        <w:numPr>
          <w:ilvl w:val="0"/>
          <w:numId w:val="26"/>
        </w:numPr>
      </w:pPr>
      <w:r>
        <w:t>Возможности согласуются</w:t>
      </w:r>
      <w:r w:rsidRPr="001A1F91">
        <w:t xml:space="preserve">: </w:t>
      </w:r>
      <w:r>
        <w:t xml:space="preserve">функциональность является приоритетом для достижения целей проекта. В случае возникновения рисков нехватки времени или ресурсов, команда будет согласовывать с условным </w:t>
      </w:r>
      <w:r w:rsidRPr="001A1F91">
        <w:t>“</w:t>
      </w:r>
      <w:r>
        <w:t>заказчиком</w:t>
      </w:r>
      <w:r w:rsidRPr="001A1F91">
        <w:t>”</w:t>
      </w:r>
      <w:r>
        <w:t xml:space="preserve"> </w:t>
      </w:r>
      <w:r w:rsidRPr="001A1F91">
        <w:t>(</w:t>
      </w:r>
      <w:r>
        <w:t>преподавателем</w:t>
      </w:r>
      <w:r w:rsidRPr="001A1F91">
        <w:t xml:space="preserve">) </w:t>
      </w:r>
      <w:r>
        <w:t>возможные корректировки в рамках решения, стремясь сохранить ключевую функциональность.</w:t>
      </w:r>
    </w:p>
    <w:p w:rsidR="001A1F91" w:rsidRPr="001A1F91" w:rsidRDefault="001A1F91" w:rsidP="001A1F91">
      <w:pPr>
        <w:numPr>
          <w:ilvl w:val="0"/>
          <w:numId w:val="26"/>
        </w:numPr>
      </w:pPr>
      <w:r>
        <w:t>Ресурсы принимаются</w:t>
      </w:r>
      <w:r w:rsidRPr="001A1F91">
        <w:t xml:space="preserve">: </w:t>
      </w:r>
      <w:r>
        <w:t xml:space="preserve">команда и бюджет проекта ограничены и не подлежат значительному расширению </w:t>
      </w:r>
      <w:r w:rsidR="00BF6673">
        <w:t>в рамках учебного задания. Команда должна работать с теми ресурсами, которые у них есть.</w:t>
      </w:r>
    </w:p>
    <w:p w:rsidR="001A1F91" w:rsidRPr="00F37878" w:rsidRDefault="001A1F91" w:rsidP="001A1F91">
      <w:pPr>
        <w:ind w:left="720"/>
      </w:pPr>
    </w:p>
    <w:p w:rsidR="002C7FB1" w:rsidRDefault="009C4ECC" w:rsidP="00A709EE">
      <w:pPr>
        <w:pStyle w:val="2"/>
      </w:pPr>
      <w:bookmarkStart w:id="7" w:name="_Toc212494703"/>
      <w:r>
        <w:t>Вехи проекта</w:t>
      </w:r>
      <w:bookmarkEnd w:id="7"/>
    </w:p>
    <w:p w:rsidR="00BF6673" w:rsidRDefault="00BF6673" w:rsidP="00103BFB">
      <w:r>
        <w:t xml:space="preserve">В качестве подхода к определению вех выбран подход, основанный на завершении ключевых фаз разработки и достижении основных целей проекта, определенных в Концепции. Вехи привязаны к неделям учебного семестра. </w:t>
      </w:r>
    </w:p>
    <w:p w:rsidR="00BF6673" w:rsidRDefault="00BF6673" w:rsidP="00103BFB">
      <w:pPr>
        <w:rPr>
          <w:lang w:val="en-US"/>
        </w:rPr>
      </w:pPr>
      <w:r>
        <w:t>Определенные вехи проекта</w:t>
      </w:r>
      <w:r>
        <w:rPr>
          <w:lang w:val="en-US"/>
        </w:rPr>
        <w:t xml:space="preserve">: </w:t>
      </w:r>
    </w:p>
    <w:p w:rsidR="00BF6673" w:rsidRDefault="00FE1AD9" w:rsidP="00BF6673">
      <w:pPr>
        <w:numPr>
          <w:ilvl w:val="0"/>
          <w:numId w:val="27"/>
        </w:numPr>
      </w:pPr>
      <w:r>
        <w:t>З</w:t>
      </w:r>
      <w:r w:rsidR="00BF6673">
        <w:t xml:space="preserve">авершение проектирования архитектуры и БД, работы над Функциональной спецификацией (конец 6-й недели). Результат – утвержденные диаграммы </w:t>
      </w:r>
      <w:r w:rsidR="00BF6673">
        <w:rPr>
          <w:lang w:val="en-US"/>
        </w:rPr>
        <w:t>UML</w:t>
      </w:r>
      <w:r w:rsidR="00BF6673" w:rsidRPr="00BF6673">
        <w:t xml:space="preserve"> (</w:t>
      </w:r>
      <w:r w:rsidR="00BF6673">
        <w:t>диаграмма вариантов использования, диаграмма классов, диаграмма компонентов</w:t>
      </w:r>
      <w:r w:rsidR="00BF6673" w:rsidRPr="00BF6673">
        <w:t>)</w:t>
      </w:r>
      <w:r w:rsidR="00BF6673">
        <w:t>, описание схемы БД.</w:t>
      </w:r>
    </w:p>
    <w:p w:rsidR="00BF6673" w:rsidRDefault="00FE1AD9" w:rsidP="00BF6673">
      <w:pPr>
        <w:numPr>
          <w:ilvl w:val="0"/>
          <w:numId w:val="27"/>
        </w:numPr>
      </w:pPr>
      <w:r>
        <w:lastRenderedPageBreak/>
        <w:t>Р</w:t>
      </w:r>
      <w:r w:rsidR="00BF6673">
        <w:t xml:space="preserve">еализация базового </w:t>
      </w:r>
      <w:proofErr w:type="spellStart"/>
      <w:r w:rsidR="00BF6673">
        <w:t>бэкенда</w:t>
      </w:r>
      <w:proofErr w:type="spellEnd"/>
      <w:r w:rsidR="00BF6673">
        <w:t xml:space="preserve"> и </w:t>
      </w:r>
      <w:r w:rsidR="00BF6673" w:rsidRPr="00BF6673">
        <w:rPr>
          <w:lang w:val="en-US"/>
        </w:rPr>
        <w:t>API</w:t>
      </w:r>
      <w:r w:rsidR="00BF6673" w:rsidRPr="00BF6673">
        <w:t xml:space="preserve"> (</w:t>
      </w:r>
      <w:r w:rsidR="00BF6673">
        <w:t>конец 10-й недели</w:t>
      </w:r>
      <w:r w:rsidR="00BF6673" w:rsidRPr="00BF6673">
        <w:t>)</w:t>
      </w:r>
      <w:r w:rsidR="00BF6673">
        <w:t xml:space="preserve">. Результат – развернутое и работающее серверное приложение на </w:t>
      </w:r>
      <w:r w:rsidR="00BF6673">
        <w:rPr>
          <w:lang w:val="en-US"/>
        </w:rPr>
        <w:t>Django</w:t>
      </w:r>
      <w:r w:rsidR="00BF6673" w:rsidRPr="00BF6673">
        <w:t xml:space="preserve">, </w:t>
      </w:r>
      <w:r w:rsidR="00BF6673">
        <w:t xml:space="preserve">предоставляющее основные конечные точки </w:t>
      </w:r>
      <w:r w:rsidR="00BF6673">
        <w:rPr>
          <w:lang w:val="en-US"/>
        </w:rPr>
        <w:t>REST</w:t>
      </w:r>
      <w:r w:rsidR="00BF6673" w:rsidRPr="00BF6673">
        <w:t xml:space="preserve"> </w:t>
      </w:r>
      <w:r w:rsidR="00BF6673">
        <w:rPr>
          <w:lang w:val="en-US"/>
        </w:rPr>
        <w:t>API</w:t>
      </w:r>
      <w:r w:rsidR="00BF6673" w:rsidRPr="00BF6673">
        <w:t xml:space="preserve"> </w:t>
      </w:r>
      <w:r w:rsidR="00BF6673">
        <w:t xml:space="preserve">для сущностей </w:t>
      </w:r>
      <w:r w:rsidR="00BF6673" w:rsidRPr="00BF6673">
        <w:t>“</w:t>
      </w:r>
      <w:r w:rsidR="00BF6673">
        <w:t>Пользователь</w:t>
      </w:r>
      <w:r w:rsidR="00BF6673" w:rsidRPr="00BF6673">
        <w:t>”</w:t>
      </w:r>
      <w:r w:rsidR="00BF6673">
        <w:t xml:space="preserve">, </w:t>
      </w:r>
      <w:r w:rsidR="00BF6673" w:rsidRPr="00BF6673">
        <w:t>“</w:t>
      </w:r>
      <w:r w:rsidR="00BF6673">
        <w:t>Услуга</w:t>
      </w:r>
      <w:r w:rsidR="00BF6673" w:rsidRPr="00BF6673">
        <w:t>”</w:t>
      </w:r>
      <w:r w:rsidR="00BF6673">
        <w:t xml:space="preserve">, </w:t>
      </w:r>
      <w:r w:rsidR="00BF6673" w:rsidRPr="00BF6673">
        <w:t>“</w:t>
      </w:r>
      <w:r w:rsidR="00BF6673">
        <w:t>Заказ</w:t>
      </w:r>
      <w:r w:rsidR="00BF6673" w:rsidRPr="00BF6673">
        <w:t>”</w:t>
      </w:r>
      <w:r w:rsidR="00BF6673">
        <w:t>, реализованная аутентификация.</w:t>
      </w:r>
    </w:p>
    <w:p w:rsidR="00BF6673" w:rsidRDefault="00FE1AD9" w:rsidP="00BF6673">
      <w:pPr>
        <w:numPr>
          <w:ilvl w:val="0"/>
          <w:numId w:val="27"/>
        </w:numPr>
      </w:pPr>
      <w:r>
        <w:t>Р</w:t>
      </w:r>
      <w:r w:rsidR="00BF6673">
        <w:t xml:space="preserve">еализация основных </w:t>
      </w:r>
      <w:proofErr w:type="spellStart"/>
      <w:r w:rsidR="00BF6673">
        <w:t>фронтенд</w:t>
      </w:r>
      <w:proofErr w:type="spellEnd"/>
      <w:r w:rsidR="00BF6673">
        <w:t>-интерфейсов</w:t>
      </w:r>
      <w:r w:rsidR="00BF6673" w:rsidRPr="00BF6673">
        <w:t xml:space="preserve"> (</w:t>
      </w:r>
      <w:r w:rsidR="00BF6673">
        <w:t>конец 12-й недели</w:t>
      </w:r>
      <w:r w:rsidR="00BF6673" w:rsidRPr="00BF6673">
        <w:t>)</w:t>
      </w:r>
      <w:r w:rsidR="00BF6673">
        <w:t>. Результат</w:t>
      </w:r>
      <w:r w:rsidR="00BF6673" w:rsidRPr="00BF6673">
        <w:t xml:space="preserve"> – </w:t>
      </w:r>
      <w:r w:rsidR="00BF6673">
        <w:t xml:space="preserve">работающие и связанные с </w:t>
      </w:r>
      <w:proofErr w:type="spellStart"/>
      <w:r w:rsidR="00BF6673">
        <w:t>бэкендом</w:t>
      </w:r>
      <w:proofErr w:type="spellEnd"/>
      <w:r w:rsidR="00BF6673">
        <w:t xml:space="preserve"> веб-интерфейсы для Клиента (запись, просмотр статусов) и Менеджера (управление заказами и расписанием). </w:t>
      </w:r>
    </w:p>
    <w:p w:rsidR="00BF6673" w:rsidRDefault="00FE1AD9" w:rsidP="00BF6673">
      <w:pPr>
        <w:numPr>
          <w:ilvl w:val="0"/>
          <w:numId w:val="27"/>
        </w:numPr>
      </w:pPr>
      <w:r>
        <w:t>Ф</w:t>
      </w:r>
      <w:r w:rsidR="00BF6673">
        <w:t xml:space="preserve">инальное тестирование и развертывание (конец 15-й недели). Результат </w:t>
      </w:r>
      <w:r w:rsidR="00BF6673" w:rsidRPr="00BF6673">
        <w:t xml:space="preserve">– </w:t>
      </w:r>
      <w:r w:rsidR="00BF6673">
        <w:t xml:space="preserve">система развернута на облачном хостинге, протестирована, устранены ключевые ошибки. Подготовлена финальная документация и инструкция по запуску. </w:t>
      </w:r>
    </w:p>
    <w:p w:rsidR="00BF6673" w:rsidRDefault="00FE1AD9" w:rsidP="00BF6673">
      <w:pPr>
        <w:numPr>
          <w:ilvl w:val="0"/>
          <w:numId w:val="27"/>
        </w:numPr>
      </w:pPr>
      <w:r>
        <w:t>З</w:t>
      </w:r>
      <w:r w:rsidR="00BF6673">
        <w:t>ащита проекта (конец 16-й недели). Результат – успешная демонстрация рабочего прототипа заказчику (преподавателю)</w:t>
      </w:r>
      <w:r w:rsidR="00965646">
        <w:t>.</w:t>
      </w:r>
    </w:p>
    <w:p w:rsidR="00FE1AD9" w:rsidRPr="00BF6673" w:rsidRDefault="00FE1AD9" w:rsidP="00FE1AD9">
      <w:pPr>
        <w:ind w:left="360"/>
      </w:pPr>
    </w:p>
    <w:p w:rsidR="002C7FB1" w:rsidRDefault="009C4ECC" w:rsidP="00A709EE">
      <w:pPr>
        <w:pStyle w:val="2"/>
      </w:pPr>
      <w:bookmarkStart w:id="8" w:name="_Toc212494704"/>
      <w:r>
        <w:t>Сметы проекта</w:t>
      </w:r>
      <w:bookmarkEnd w:id="8"/>
    </w:p>
    <w:p w:rsidR="00965646" w:rsidRDefault="00965646" w:rsidP="001F2250">
      <w:r>
        <w:t xml:space="preserve">Учитывая учебный характер проекта, основные ресурсы – это человеческие ресурсы и программное обеспечение с открытым исходным кодом.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0"/>
        <w:gridCol w:w="2268"/>
        <w:gridCol w:w="2256"/>
        <w:gridCol w:w="2257"/>
      </w:tblGrid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Вид ресурса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Количество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Тариф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Общая стоимость</w:t>
            </w:r>
          </w:p>
        </w:tc>
      </w:tr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Труд разработчиков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965646" w:rsidRDefault="00965646" w:rsidP="00DE63C1">
            <w:pPr>
              <w:jc w:val="center"/>
            </w:pPr>
            <w:r w:rsidRPr="00DE63C1">
              <w:rPr>
                <w:lang w:val="en-US"/>
              </w:rPr>
              <w:t xml:space="preserve">5 </w:t>
            </w:r>
            <w:r>
              <w:t xml:space="preserve">человек </w:t>
            </w:r>
            <w:r w:rsidRPr="00DE63C1">
              <w:rPr>
                <w:lang w:val="en-US"/>
              </w:rPr>
              <w:t xml:space="preserve">* </w:t>
            </w:r>
            <w:r>
              <w:t>120 ч.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965646" w:rsidRDefault="00965646" w:rsidP="00DE63C1">
            <w:pPr>
              <w:jc w:val="center"/>
            </w:pPr>
            <w:r>
              <w:t>0 р.</w:t>
            </w:r>
            <w:r w:rsidRPr="00DE63C1">
              <w:rPr>
                <w:lang w:val="en-US"/>
              </w:rPr>
              <w:t>/</w:t>
            </w:r>
            <w:r>
              <w:t>час (студенты)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</w:tr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Pr="00965646" w:rsidRDefault="00965646" w:rsidP="00DE63C1">
            <w:pPr>
              <w:jc w:val="center"/>
            </w:pPr>
            <w:r>
              <w:t>Ноутбуки</w:t>
            </w:r>
            <w:r w:rsidRPr="00DE63C1">
              <w:rPr>
                <w:lang w:val="en-US"/>
              </w:rPr>
              <w:t>/</w:t>
            </w:r>
            <w:r>
              <w:t>ПК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4 ед.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</w:tr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Облачный хостинг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1 аккаунт (</w:t>
            </w:r>
            <w:proofErr w:type="spellStart"/>
            <w:r>
              <w:t>бесп</w:t>
            </w:r>
            <w:proofErr w:type="spellEnd"/>
            <w:r>
              <w:t>.)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965646" w:rsidRDefault="00965646" w:rsidP="00DE63C1">
            <w:pPr>
              <w:jc w:val="center"/>
            </w:pPr>
            <w:r>
              <w:t>0 р.</w:t>
            </w:r>
            <w:r w:rsidRPr="00DE63C1">
              <w:rPr>
                <w:lang w:val="en-US"/>
              </w:rPr>
              <w:t>/</w:t>
            </w:r>
            <w:r>
              <w:t>мес.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</w:tr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ПО (</w:t>
            </w:r>
            <w:r w:rsidRPr="00DE63C1">
              <w:rPr>
                <w:lang w:val="en-US"/>
              </w:rPr>
              <w:t xml:space="preserve">IDE, </w:t>
            </w:r>
            <w:proofErr w:type="spellStart"/>
            <w:r w:rsidRPr="00DE63C1">
              <w:rPr>
                <w:lang w:val="en-US"/>
              </w:rPr>
              <w:t>Git</w:t>
            </w:r>
            <w:proofErr w:type="spellEnd"/>
            <w:r w:rsidRPr="00DE63C1">
              <w:rPr>
                <w:lang w:val="en-US"/>
              </w:rPr>
              <w:t>, …</w:t>
            </w:r>
            <w:r>
              <w:t>)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4 рабочих места (открытое ПО)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  <w:r>
              <w:t>0 р.</w:t>
            </w:r>
          </w:p>
        </w:tc>
      </w:tr>
      <w:tr w:rsidR="00965646" w:rsidTr="00DE63C1">
        <w:tc>
          <w:tcPr>
            <w:tcW w:w="2321" w:type="dxa"/>
            <w:shd w:val="clear" w:color="auto" w:fill="auto"/>
            <w:vAlign w:val="center"/>
          </w:tcPr>
          <w:p w:rsidR="00965646" w:rsidRPr="00DE63C1" w:rsidRDefault="00965646" w:rsidP="00DE63C1">
            <w:pPr>
              <w:jc w:val="center"/>
              <w:rPr>
                <w:b/>
                <w:bCs/>
                <w:lang w:val="en-US"/>
              </w:rPr>
            </w:pPr>
            <w:r w:rsidRPr="00DE63C1">
              <w:rPr>
                <w:b/>
                <w:bCs/>
              </w:rPr>
              <w:t>Итого</w:t>
            </w:r>
            <w:r w:rsidRPr="00DE63C1">
              <w:rPr>
                <w:b/>
                <w:bCs/>
                <w:lang w:val="en-US"/>
              </w:rPr>
              <w:t>: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965646" w:rsidRDefault="00965646" w:rsidP="00DE63C1">
            <w:pPr>
              <w:jc w:val="center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965646" w:rsidRPr="00965646" w:rsidRDefault="00965646" w:rsidP="00DE63C1">
            <w:pPr>
              <w:jc w:val="center"/>
            </w:pPr>
            <w:r w:rsidRPr="00DE63C1">
              <w:rPr>
                <w:lang w:val="en-US"/>
              </w:rPr>
              <w:t xml:space="preserve">0 </w:t>
            </w:r>
            <w:r>
              <w:t>р.</w:t>
            </w:r>
          </w:p>
        </w:tc>
      </w:tr>
    </w:tbl>
    <w:p w:rsidR="00965646" w:rsidRDefault="00965646" w:rsidP="001F2250"/>
    <w:p w:rsidR="00965646" w:rsidRDefault="00965646" w:rsidP="001F2250">
      <w:pPr>
        <w:rPr>
          <w:lang w:val="en-US"/>
        </w:rPr>
      </w:pPr>
      <w:r>
        <w:t>Общий бюджет проекта</w:t>
      </w:r>
      <w:r>
        <w:rPr>
          <w:lang w:val="en-US"/>
        </w:rPr>
        <w:t>:</w:t>
      </w:r>
      <w:r>
        <w:t xml:space="preserve"> 0 рублей.</w:t>
      </w:r>
      <w:r>
        <w:rPr>
          <w:lang w:val="en-US"/>
        </w:rPr>
        <w:t xml:space="preserve"> </w:t>
      </w:r>
    </w:p>
    <w:p w:rsidR="00FE1AD9" w:rsidRPr="00965646" w:rsidRDefault="00FE1AD9" w:rsidP="001F2250"/>
    <w:p w:rsidR="002C7FB1" w:rsidRDefault="009C4ECC" w:rsidP="00A709EE">
      <w:pPr>
        <w:pStyle w:val="2"/>
      </w:pPr>
      <w:bookmarkStart w:id="9" w:name="_Toc212494705"/>
      <w:r>
        <w:t>План-график проекта</w:t>
      </w:r>
      <w:bookmarkEnd w:id="9"/>
    </w:p>
    <w:p w:rsidR="00965646" w:rsidRDefault="00DA2FC3" w:rsidP="004D21D1">
      <w:r>
        <w:t xml:space="preserve">На основе выделенных выше вех, а также сформулированных целей и задач определите </w:t>
      </w:r>
      <w:r w:rsidR="007E5F4D">
        <w:t>ожидаемую временную протяженность проекта и</w:t>
      </w:r>
      <w:r>
        <w:t xml:space="preserve"> постройте предварительный график выполнения проекта</w:t>
      </w:r>
      <w:r w:rsidR="007E5F4D">
        <w:t>.</w:t>
      </w:r>
    </w:p>
    <w:p w:rsidR="00965646" w:rsidRDefault="00965646" w:rsidP="004D21D1">
      <w:r>
        <w:t>Предварительный график выполнения проекта на основе вех и ключевых задач</w:t>
      </w:r>
      <w:r w:rsidRPr="00965646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4534"/>
        <w:gridCol w:w="2349"/>
      </w:tblGrid>
      <w:tr w:rsidR="00965646" w:rsidTr="00DE63C1">
        <w:tc>
          <w:tcPr>
            <w:tcW w:w="2235" w:type="dxa"/>
            <w:shd w:val="clear" w:color="auto" w:fill="auto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Период (недели)</w:t>
            </w:r>
          </w:p>
        </w:tc>
        <w:tc>
          <w:tcPr>
            <w:tcW w:w="4677" w:type="dxa"/>
            <w:shd w:val="clear" w:color="auto" w:fill="auto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Основные задачи</w:t>
            </w:r>
          </w:p>
        </w:tc>
        <w:tc>
          <w:tcPr>
            <w:tcW w:w="2375" w:type="dxa"/>
            <w:shd w:val="clear" w:color="auto" w:fill="auto"/>
          </w:tcPr>
          <w:p w:rsidR="00965646" w:rsidRPr="00DE63C1" w:rsidRDefault="00965646" w:rsidP="00DE63C1">
            <w:pPr>
              <w:jc w:val="center"/>
              <w:rPr>
                <w:b/>
                <w:bCs/>
              </w:rPr>
            </w:pPr>
            <w:r w:rsidRPr="00DE63C1">
              <w:rPr>
                <w:b/>
                <w:bCs/>
              </w:rPr>
              <w:t>Веха</w:t>
            </w:r>
          </w:p>
        </w:tc>
      </w:tr>
      <w:tr w:rsidR="00965646" w:rsidTr="00DE63C1">
        <w:tc>
          <w:tcPr>
            <w:tcW w:w="2235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1-6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 xml:space="preserve">Углубленный анализ требований. Проектирование архитектуры, </w:t>
            </w:r>
            <w:r w:rsidRPr="00DE63C1">
              <w:rPr>
                <w:lang w:val="en-US"/>
              </w:rPr>
              <w:t>UML</w:t>
            </w:r>
            <w:r w:rsidRPr="00D42B49">
              <w:t>-</w:t>
            </w:r>
            <w:r>
              <w:t>диаграммы, проектирование БД. Настройка среды разработки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>Веха 1</w:t>
            </w:r>
            <w:r w:rsidRPr="00DE63C1">
              <w:rPr>
                <w:lang w:val="en-US"/>
              </w:rPr>
              <w:t xml:space="preserve">: </w:t>
            </w:r>
            <w:r>
              <w:t>завершение проектирования</w:t>
            </w:r>
          </w:p>
        </w:tc>
      </w:tr>
      <w:tr w:rsidR="00965646" w:rsidTr="00DE63C1">
        <w:tc>
          <w:tcPr>
            <w:tcW w:w="2235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7-10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 xml:space="preserve">Разработка моделей </w:t>
            </w:r>
            <w:r w:rsidRPr="00DE63C1">
              <w:rPr>
                <w:lang w:val="en-US"/>
              </w:rPr>
              <w:t>Django</w:t>
            </w:r>
            <w:r>
              <w:t xml:space="preserve">. Реализация </w:t>
            </w:r>
            <w:r w:rsidRPr="00DE63C1">
              <w:rPr>
                <w:lang w:val="en-US"/>
              </w:rPr>
              <w:t>REST</w:t>
            </w:r>
            <w:r w:rsidRPr="00D42B49">
              <w:t xml:space="preserve"> </w:t>
            </w:r>
            <w:r w:rsidRPr="00DE63C1">
              <w:rPr>
                <w:lang w:val="en-US"/>
              </w:rPr>
              <w:t>API</w:t>
            </w:r>
            <w:r w:rsidRPr="00D42B49">
              <w:t xml:space="preserve"> (</w:t>
            </w:r>
            <w:r w:rsidRPr="00DE63C1">
              <w:rPr>
                <w:lang w:val="en-US"/>
              </w:rPr>
              <w:t>CRUD</w:t>
            </w:r>
            <w:r w:rsidRPr="00D42B49">
              <w:t xml:space="preserve"> </w:t>
            </w:r>
            <w:r>
              <w:t xml:space="preserve">для пользователей, </w:t>
            </w:r>
            <w:r>
              <w:lastRenderedPageBreak/>
              <w:t>услуг, заказов</w:t>
            </w:r>
            <w:r w:rsidRPr="00D42B49">
              <w:t>)</w:t>
            </w:r>
            <w:r>
              <w:t>. Реализация аутентификации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lastRenderedPageBreak/>
              <w:t>Веха 2</w:t>
            </w:r>
            <w:r w:rsidRPr="00D42B49">
              <w:t xml:space="preserve">: </w:t>
            </w:r>
            <w:r>
              <w:t xml:space="preserve">готовый базовый </w:t>
            </w:r>
            <w:proofErr w:type="spellStart"/>
            <w:r>
              <w:t>бэкенд</w:t>
            </w:r>
            <w:proofErr w:type="spellEnd"/>
            <w:r>
              <w:t xml:space="preserve"> и </w:t>
            </w:r>
            <w:r w:rsidRPr="00DE63C1">
              <w:rPr>
                <w:lang w:val="en-US"/>
              </w:rPr>
              <w:t>API</w:t>
            </w:r>
          </w:p>
        </w:tc>
      </w:tr>
      <w:tr w:rsidR="00965646" w:rsidTr="00DE63C1">
        <w:tc>
          <w:tcPr>
            <w:tcW w:w="2235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lastRenderedPageBreak/>
              <w:t>11-12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 xml:space="preserve">Разработка </w:t>
            </w:r>
            <w:proofErr w:type="spellStart"/>
            <w:r>
              <w:t>фронтенда</w:t>
            </w:r>
            <w:proofErr w:type="spellEnd"/>
            <w:r>
              <w:t xml:space="preserve"> для клиентов и менеджеров. Интеграция с </w:t>
            </w:r>
            <w:proofErr w:type="spellStart"/>
            <w:r>
              <w:t>бэкендом</w:t>
            </w:r>
            <w:proofErr w:type="spellEnd"/>
            <w:r>
              <w:t>.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>Веха 3</w:t>
            </w:r>
            <w:r w:rsidRPr="00DE63C1">
              <w:rPr>
                <w:lang w:val="en-US"/>
              </w:rPr>
              <w:t xml:space="preserve">: </w:t>
            </w:r>
            <w:r>
              <w:t>готовые основные интерфейсы</w:t>
            </w:r>
          </w:p>
        </w:tc>
      </w:tr>
      <w:tr w:rsidR="00965646" w:rsidTr="00DE63C1">
        <w:tc>
          <w:tcPr>
            <w:tcW w:w="2235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13-15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Комплексное тестирование. Исправление ошибок. Развертывание на облачном хостинге. Подготовка документации.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>Веха 4</w:t>
            </w:r>
            <w:r w:rsidRPr="00D42B49">
              <w:t xml:space="preserve">: </w:t>
            </w:r>
            <w:r>
              <w:t>система развернута и протестирована</w:t>
            </w:r>
          </w:p>
        </w:tc>
      </w:tr>
      <w:tr w:rsidR="00965646" w:rsidTr="00DE63C1">
        <w:tc>
          <w:tcPr>
            <w:tcW w:w="2235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16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965646" w:rsidRDefault="00D42B49" w:rsidP="00DE63C1">
            <w:pPr>
              <w:jc w:val="center"/>
            </w:pPr>
            <w:r>
              <w:t>Подготовка к демонстрации. Финальная презентация.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965646" w:rsidRPr="00D42B49" w:rsidRDefault="00D42B49" w:rsidP="00DE63C1">
            <w:pPr>
              <w:jc w:val="center"/>
            </w:pPr>
            <w:r>
              <w:t>Веха 5</w:t>
            </w:r>
            <w:r w:rsidRPr="00DE63C1">
              <w:rPr>
                <w:lang w:val="en-US"/>
              </w:rPr>
              <w:t xml:space="preserve">: </w:t>
            </w:r>
            <w:r>
              <w:t>защита проекта</w:t>
            </w:r>
          </w:p>
        </w:tc>
      </w:tr>
    </w:tbl>
    <w:p w:rsidR="00965646" w:rsidRDefault="00965646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Default="004208F5" w:rsidP="004D21D1"/>
    <w:p w:rsidR="004208F5" w:rsidRPr="00965646" w:rsidRDefault="004208F5" w:rsidP="004D21D1"/>
    <w:p w:rsidR="002C7FB1" w:rsidRDefault="00D02B36" w:rsidP="00A709EE">
      <w:pPr>
        <w:pStyle w:val="1"/>
      </w:pPr>
      <w:bookmarkStart w:id="10" w:name="_Toc212494706"/>
      <w:r>
        <w:lastRenderedPageBreak/>
        <w:t>Роли</w:t>
      </w:r>
      <w:r w:rsidRPr="00D02B36">
        <w:rPr>
          <w:lang w:val="en-US"/>
        </w:rPr>
        <w:t xml:space="preserve"> </w:t>
      </w:r>
      <w:r w:rsidR="00103BFB">
        <w:t>и</w:t>
      </w:r>
      <w:r w:rsidRPr="00D02B36">
        <w:rPr>
          <w:lang w:val="en-US"/>
        </w:rPr>
        <w:t xml:space="preserve"> </w:t>
      </w:r>
      <w:r>
        <w:t>ответственности</w:t>
      </w:r>
      <w:bookmarkEnd w:id="10"/>
    </w:p>
    <w:p w:rsidR="002C7FB1" w:rsidRPr="00D02B36" w:rsidRDefault="00D02B36" w:rsidP="00A709EE">
      <w:pPr>
        <w:pStyle w:val="2"/>
        <w:rPr>
          <w:lang w:val="en-US"/>
        </w:rPr>
      </w:pPr>
      <w:bookmarkStart w:id="11" w:name="_Toc212494707"/>
      <w:r>
        <w:t>Знания</w:t>
      </w:r>
      <w:r w:rsidRPr="00D02B36">
        <w:rPr>
          <w:lang w:val="en-US"/>
        </w:rPr>
        <w:t xml:space="preserve">, </w:t>
      </w:r>
      <w:r>
        <w:t>умения</w:t>
      </w:r>
      <w:r w:rsidRPr="00D02B36">
        <w:rPr>
          <w:lang w:val="en-US"/>
        </w:rPr>
        <w:t xml:space="preserve"> </w:t>
      </w:r>
      <w:r>
        <w:t>и</w:t>
      </w:r>
      <w:r w:rsidRPr="00D02B36">
        <w:rPr>
          <w:lang w:val="en-US"/>
        </w:rPr>
        <w:t xml:space="preserve"> </w:t>
      </w:r>
      <w:r>
        <w:t>навыки</w:t>
      </w:r>
      <w:bookmarkEnd w:id="11"/>
    </w:p>
    <w:p w:rsidR="001D54F8" w:rsidRDefault="00A6601A" w:rsidP="003067D2">
      <w:r>
        <w:t>На основе имеющейся к данному моменту информации о разрабатываемом решении и способе его реализации сформулируйте требования к знаниям, умениям и навыкам, которые необходимы участникам проектной группы. В процессе формулирования учитывайте, что требования должны касаться всех ролевых кластеров команды.</w:t>
      </w:r>
    </w:p>
    <w:p w:rsidR="001D54F8" w:rsidRDefault="001D54F8" w:rsidP="003067D2">
      <w:r>
        <w:t>Для успешной реализации проекта участники должны обладать следующими знаниями, умениями и навыками (</w:t>
      </w:r>
      <w:r>
        <w:rPr>
          <w:lang w:val="en-US"/>
        </w:rPr>
        <w:t>Hard</w:t>
      </w:r>
      <w:r w:rsidRPr="001D54F8">
        <w:t xml:space="preserve"> </w:t>
      </w:r>
      <w:r>
        <w:rPr>
          <w:lang w:val="en-US"/>
        </w:rPr>
        <w:t>skills</w:t>
      </w:r>
      <w:r>
        <w:t>)</w:t>
      </w:r>
      <w:r w:rsidRPr="001D54F8">
        <w:t xml:space="preserve">: </w:t>
      </w:r>
    </w:p>
    <w:p w:rsidR="001D54F8" w:rsidRPr="001D54F8" w:rsidRDefault="001D54F8" w:rsidP="001D54F8">
      <w:pPr>
        <w:numPr>
          <w:ilvl w:val="0"/>
          <w:numId w:val="28"/>
        </w:numPr>
      </w:pPr>
      <w:proofErr w:type="spellStart"/>
      <w:r>
        <w:t>Бэкенд</w:t>
      </w:r>
      <w:proofErr w:type="spellEnd"/>
      <w:r>
        <w:t>-разработка (</w:t>
      </w:r>
      <w:r>
        <w:rPr>
          <w:lang w:val="en-US"/>
        </w:rPr>
        <w:t>Python/Django</w:t>
      </w:r>
      <w:r>
        <w:t>)</w:t>
      </w:r>
      <w:r>
        <w:rPr>
          <w:lang w:val="en-US"/>
        </w:rPr>
        <w:t xml:space="preserve">: 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Знание </w:t>
      </w:r>
      <w:r>
        <w:rPr>
          <w:lang w:val="en-US"/>
        </w:rPr>
        <w:t>Python 3.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Опыт работы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Django</w:t>
      </w:r>
      <w:r w:rsidRPr="001D54F8">
        <w:t xml:space="preserve"> </w:t>
      </w:r>
      <w:r>
        <w:t xml:space="preserve">и </w:t>
      </w:r>
      <w:r>
        <w:rPr>
          <w:lang w:val="en-US"/>
        </w:rPr>
        <w:t>Django</w:t>
      </w:r>
      <w:r w:rsidRPr="001D54F8">
        <w:t xml:space="preserve"> </w:t>
      </w:r>
      <w:r>
        <w:rPr>
          <w:lang w:val="en-US"/>
        </w:rPr>
        <w:t>REST</w:t>
      </w:r>
      <w:r w:rsidRPr="001D54F8">
        <w:t xml:space="preserve"> </w:t>
      </w:r>
      <w:r>
        <w:rPr>
          <w:lang w:val="en-US"/>
        </w:rPr>
        <w:t>framework</w:t>
      </w:r>
      <w:r w:rsidRPr="001D54F8">
        <w:t xml:space="preserve"> (</w:t>
      </w:r>
      <w:r>
        <w:rPr>
          <w:lang w:val="en-US"/>
        </w:rPr>
        <w:t>DRF</w:t>
      </w:r>
      <w:r w:rsidRPr="001D54F8">
        <w:t>).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Понимание принципов </w:t>
      </w:r>
      <w:r>
        <w:rPr>
          <w:lang w:val="en-US"/>
        </w:rPr>
        <w:t>REST API.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Знание </w:t>
      </w:r>
      <w:r>
        <w:rPr>
          <w:lang w:val="en-US"/>
        </w:rPr>
        <w:t>SQL</w:t>
      </w:r>
      <w:r w:rsidRPr="001D54F8">
        <w:t xml:space="preserve"> </w:t>
      </w:r>
      <w:r>
        <w:t>и опыт работы с реляционными БД (</w:t>
      </w:r>
      <w:r>
        <w:rPr>
          <w:lang w:val="en-US"/>
        </w:rPr>
        <w:t>SQLite</w:t>
      </w:r>
      <w:r w:rsidRPr="001D54F8">
        <w:t>/</w:t>
      </w:r>
      <w:r>
        <w:rPr>
          <w:lang w:val="en-US"/>
        </w:rPr>
        <w:t>PostgreSQL</w:t>
      </w:r>
      <w:r>
        <w:t>)</w:t>
      </w:r>
      <w:r w:rsidRPr="001D54F8">
        <w:t>.</w:t>
      </w:r>
    </w:p>
    <w:p w:rsidR="001D54F8" w:rsidRDefault="001D54F8" w:rsidP="001D54F8">
      <w:pPr>
        <w:numPr>
          <w:ilvl w:val="1"/>
          <w:numId w:val="28"/>
        </w:numPr>
      </w:pPr>
      <w:r>
        <w:t xml:space="preserve">Умение работать с </w:t>
      </w:r>
      <w:r>
        <w:rPr>
          <w:lang w:val="en-US"/>
        </w:rPr>
        <w:t>Django</w:t>
      </w:r>
      <w:r w:rsidRPr="001D54F8">
        <w:t xml:space="preserve"> </w:t>
      </w:r>
      <w:r>
        <w:rPr>
          <w:lang w:val="en-US"/>
        </w:rPr>
        <w:t>ORM</w:t>
      </w:r>
      <w:r w:rsidRPr="001D54F8">
        <w:t xml:space="preserve">. </w:t>
      </w:r>
    </w:p>
    <w:p w:rsidR="001D54F8" w:rsidRPr="001D54F8" w:rsidRDefault="001D54F8" w:rsidP="001D54F8">
      <w:pPr>
        <w:numPr>
          <w:ilvl w:val="0"/>
          <w:numId w:val="28"/>
        </w:numPr>
      </w:pPr>
      <w:proofErr w:type="spellStart"/>
      <w:r>
        <w:t>Фронтенд</w:t>
      </w:r>
      <w:proofErr w:type="spellEnd"/>
      <w:r>
        <w:t>-разработка (</w:t>
      </w:r>
      <w:r>
        <w:rPr>
          <w:lang w:val="en-US"/>
        </w:rPr>
        <w:t>JS</w:t>
      </w:r>
      <w:r w:rsidRPr="001D54F8">
        <w:t>/</w:t>
      </w:r>
      <w:r>
        <w:rPr>
          <w:lang w:val="en-US"/>
        </w:rPr>
        <w:t>React</w:t>
      </w:r>
      <w:r w:rsidRPr="001D54F8">
        <w:t>/</w:t>
      </w:r>
      <w:proofErr w:type="spellStart"/>
      <w:r>
        <w:rPr>
          <w:lang w:val="en-US"/>
        </w:rPr>
        <w:t>Vue</w:t>
      </w:r>
      <w:proofErr w:type="spellEnd"/>
      <w:r>
        <w:t>)</w:t>
      </w:r>
      <w:r w:rsidRPr="001D54F8">
        <w:t>: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Знание </w:t>
      </w:r>
      <w:r>
        <w:rPr>
          <w:lang w:val="en-US"/>
        </w:rPr>
        <w:t>JavaScript (ES 6+).</w:t>
      </w:r>
    </w:p>
    <w:p w:rsidR="001D54F8" w:rsidRDefault="001D54F8" w:rsidP="001D54F8">
      <w:pPr>
        <w:numPr>
          <w:ilvl w:val="1"/>
          <w:numId w:val="28"/>
        </w:numPr>
      </w:pPr>
      <w:r>
        <w:t xml:space="preserve">Опыт работы с одним из </w:t>
      </w:r>
      <w:proofErr w:type="spellStart"/>
      <w:r>
        <w:t>фреймворков</w:t>
      </w:r>
      <w:proofErr w:type="spellEnd"/>
      <w:r w:rsidRPr="001D54F8">
        <w:t xml:space="preserve">: </w:t>
      </w:r>
      <w:r>
        <w:rPr>
          <w:lang w:val="en-US"/>
        </w:rPr>
        <w:t>React</w:t>
      </w:r>
      <w:r w:rsidRPr="001D54F8">
        <w:t xml:space="preserve"> </w:t>
      </w:r>
      <w:r>
        <w:t xml:space="preserve">или </w:t>
      </w:r>
      <w:proofErr w:type="spellStart"/>
      <w:r>
        <w:rPr>
          <w:lang w:val="en-US"/>
        </w:rPr>
        <w:t>Vue</w:t>
      </w:r>
      <w:proofErr w:type="spellEnd"/>
      <w:r w:rsidRPr="001D54F8">
        <w:t>.</w:t>
      </w:r>
      <w:proofErr w:type="spellStart"/>
      <w:r>
        <w:rPr>
          <w:lang w:val="en-US"/>
        </w:rPr>
        <w:t>js</w:t>
      </w:r>
      <w:proofErr w:type="spellEnd"/>
      <w:r w:rsidRPr="001D54F8">
        <w:t>.</w:t>
      </w:r>
    </w:p>
    <w:p w:rsidR="001D54F8" w:rsidRDefault="001D54F8" w:rsidP="001D54F8">
      <w:pPr>
        <w:numPr>
          <w:ilvl w:val="1"/>
          <w:numId w:val="28"/>
        </w:numPr>
      </w:pPr>
      <w:r>
        <w:t xml:space="preserve">Умение работать с </w:t>
      </w:r>
      <w:r>
        <w:rPr>
          <w:lang w:val="en-US"/>
        </w:rPr>
        <w:t>HTML</w:t>
      </w:r>
      <w:r w:rsidRPr="001D54F8">
        <w:t xml:space="preserve">5, </w:t>
      </w:r>
      <w:r>
        <w:rPr>
          <w:lang w:val="en-US"/>
        </w:rPr>
        <w:t>CSS</w:t>
      </w:r>
      <w:r w:rsidRPr="001D54F8">
        <w:t xml:space="preserve">3. </w:t>
      </w:r>
    </w:p>
    <w:p w:rsidR="001D54F8" w:rsidRDefault="001D54F8" w:rsidP="001D54F8">
      <w:pPr>
        <w:numPr>
          <w:ilvl w:val="1"/>
          <w:numId w:val="28"/>
        </w:numPr>
      </w:pPr>
      <w:r>
        <w:t xml:space="preserve">Знание </w:t>
      </w:r>
      <w:r>
        <w:rPr>
          <w:lang w:val="en-US"/>
        </w:rPr>
        <w:t>Bootstrap</w:t>
      </w:r>
      <w:r w:rsidRPr="001D54F8">
        <w:t xml:space="preserve"> </w:t>
      </w:r>
      <w:r>
        <w:t xml:space="preserve">для адаптивной верстки. </w:t>
      </w:r>
    </w:p>
    <w:p w:rsidR="001D54F8" w:rsidRPr="001D54F8" w:rsidRDefault="001D54F8" w:rsidP="001D54F8">
      <w:pPr>
        <w:numPr>
          <w:ilvl w:val="1"/>
          <w:numId w:val="28"/>
        </w:numPr>
      </w:pPr>
      <w:r>
        <w:t xml:space="preserve">Опыт взаимодействия с </w:t>
      </w:r>
      <w:r>
        <w:rPr>
          <w:lang w:val="en-US"/>
        </w:rPr>
        <w:t>REST</w:t>
      </w:r>
      <w:r w:rsidRPr="001D54F8">
        <w:t xml:space="preserve"> </w:t>
      </w:r>
      <w:r>
        <w:rPr>
          <w:lang w:val="en-US"/>
        </w:rPr>
        <w:t>API</w:t>
      </w:r>
      <w:r w:rsidRPr="001D54F8">
        <w:t xml:space="preserve"> (</w:t>
      </w:r>
      <w:proofErr w:type="spellStart"/>
      <w:r>
        <w:rPr>
          <w:lang w:val="en-US"/>
        </w:rPr>
        <w:t>Axios</w:t>
      </w:r>
      <w:proofErr w:type="spellEnd"/>
      <w:r w:rsidRPr="001D54F8">
        <w:t xml:space="preserve">, </w:t>
      </w:r>
      <w:r>
        <w:rPr>
          <w:lang w:val="en-US"/>
        </w:rPr>
        <w:t>Fetch</w:t>
      </w:r>
      <w:r w:rsidRPr="001D54F8">
        <w:t xml:space="preserve"> </w:t>
      </w:r>
      <w:r>
        <w:rPr>
          <w:lang w:val="en-US"/>
        </w:rPr>
        <w:t>API</w:t>
      </w:r>
      <w:r w:rsidRPr="001D54F8">
        <w:t>).</w:t>
      </w:r>
    </w:p>
    <w:p w:rsidR="001D54F8" w:rsidRPr="001D54F8" w:rsidRDefault="001D54F8" w:rsidP="001D54F8">
      <w:pPr>
        <w:numPr>
          <w:ilvl w:val="0"/>
          <w:numId w:val="28"/>
        </w:numPr>
      </w:pPr>
      <w:r>
        <w:t>Общие технические навыки</w:t>
      </w:r>
      <w:r>
        <w:rPr>
          <w:lang w:val="en-US"/>
        </w:rPr>
        <w:t xml:space="preserve">: </w:t>
      </w:r>
    </w:p>
    <w:p w:rsidR="001D54F8" w:rsidRDefault="001D54F8" w:rsidP="001D54F8">
      <w:pPr>
        <w:numPr>
          <w:ilvl w:val="1"/>
          <w:numId w:val="28"/>
        </w:numPr>
      </w:pPr>
      <w:r>
        <w:t xml:space="preserve">Владение системой контроля версий </w:t>
      </w:r>
      <w:proofErr w:type="spellStart"/>
      <w:r>
        <w:rPr>
          <w:lang w:val="en-US"/>
        </w:rPr>
        <w:t>Git</w:t>
      </w:r>
      <w:proofErr w:type="spellEnd"/>
      <w:r w:rsidRPr="001D54F8">
        <w:t>.</w:t>
      </w:r>
    </w:p>
    <w:p w:rsidR="001D54F8" w:rsidRDefault="001D54F8" w:rsidP="001D54F8">
      <w:pPr>
        <w:numPr>
          <w:ilvl w:val="1"/>
          <w:numId w:val="28"/>
        </w:numPr>
      </w:pPr>
      <w:r>
        <w:t xml:space="preserve">Умение работать в выбранной </w:t>
      </w:r>
      <w:r>
        <w:rPr>
          <w:lang w:val="en-US"/>
        </w:rPr>
        <w:t>IDE</w:t>
      </w:r>
      <w:r w:rsidRPr="001D54F8">
        <w:t xml:space="preserve"> (</w:t>
      </w:r>
      <w:r>
        <w:rPr>
          <w:lang w:val="en-US"/>
        </w:rPr>
        <w:t>VS</w:t>
      </w:r>
      <w:r w:rsidRPr="001D54F8">
        <w:t xml:space="preserve"> </w:t>
      </w:r>
      <w:r>
        <w:rPr>
          <w:lang w:val="en-US"/>
        </w:rPr>
        <w:t>Code</w:t>
      </w:r>
      <w:r w:rsidRPr="001D54F8">
        <w:t xml:space="preserve">, </w:t>
      </w:r>
      <w:proofErr w:type="spellStart"/>
      <w:r>
        <w:rPr>
          <w:lang w:val="en-US"/>
        </w:rPr>
        <w:t>PyCharm</w:t>
      </w:r>
      <w:proofErr w:type="spellEnd"/>
      <w:r w:rsidRPr="001D54F8">
        <w:t xml:space="preserve">). </w:t>
      </w:r>
    </w:p>
    <w:p w:rsidR="001D54F8" w:rsidRDefault="001D54F8" w:rsidP="001D54F8">
      <w:pPr>
        <w:numPr>
          <w:ilvl w:val="1"/>
          <w:numId w:val="28"/>
        </w:numPr>
      </w:pPr>
      <w:r>
        <w:t>Базовое понимание процессов развертывания (</w:t>
      </w:r>
      <w:proofErr w:type="spellStart"/>
      <w:r>
        <w:t>деплоя</w:t>
      </w:r>
      <w:proofErr w:type="spellEnd"/>
      <w:r>
        <w:t>) веб-приложений.</w:t>
      </w:r>
    </w:p>
    <w:p w:rsidR="001D54F8" w:rsidRPr="001D54F8" w:rsidRDefault="001D54F8" w:rsidP="001D54F8">
      <w:pPr>
        <w:numPr>
          <w:ilvl w:val="0"/>
          <w:numId w:val="28"/>
        </w:numPr>
      </w:pPr>
      <w:r>
        <w:t xml:space="preserve">Управленческие и </w:t>
      </w:r>
      <w:r>
        <w:rPr>
          <w:lang w:val="en-US"/>
        </w:rPr>
        <w:t xml:space="preserve">soft skills: </w:t>
      </w:r>
    </w:p>
    <w:p w:rsidR="001D54F8" w:rsidRDefault="001D54F8" w:rsidP="001D54F8">
      <w:pPr>
        <w:numPr>
          <w:ilvl w:val="1"/>
          <w:numId w:val="28"/>
        </w:numPr>
      </w:pPr>
      <w:r>
        <w:t xml:space="preserve">Навыки командной работы и коммуникации. </w:t>
      </w:r>
    </w:p>
    <w:p w:rsidR="001D54F8" w:rsidRDefault="001D54F8" w:rsidP="001D54F8">
      <w:pPr>
        <w:numPr>
          <w:ilvl w:val="1"/>
          <w:numId w:val="28"/>
        </w:numPr>
      </w:pPr>
      <w:r>
        <w:t>Базовое понимание основ управления проектами (тайм-менеджмент, планирование).</w:t>
      </w:r>
    </w:p>
    <w:p w:rsidR="001D54F8" w:rsidRDefault="001D54F8" w:rsidP="001D54F8">
      <w:pPr>
        <w:numPr>
          <w:ilvl w:val="1"/>
          <w:numId w:val="28"/>
        </w:numPr>
      </w:pPr>
      <w:r>
        <w:t>Способность к решению проблем и самообучению.</w:t>
      </w:r>
    </w:p>
    <w:p w:rsidR="004208F5" w:rsidRPr="001D54F8" w:rsidRDefault="004208F5" w:rsidP="004208F5"/>
    <w:p w:rsidR="002C7FB1" w:rsidRDefault="00D02B36" w:rsidP="00A709EE">
      <w:pPr>
        <w:pStyle w:val="2"/>
      </w:pPr>
      <w:bookmarkStart w:id="12" w:name="_Toc212494708"/>
      <w:r>
        <w:t>Структура команды</w:t>
      </w:r>
      <w:bookmarkEnd w:id="12"/>
    </w:p>
    <w:p w:rsidR="00FC6AA8" w:rsidRDefault="00FC6AA8" w:rsidP="003067D2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786"/>
        <w:gridCol w:w="5679"/>
      </w:tblGrid>
      <w:tr w:rsidR="004208F5" w:rsidRPr="004D5121" w:rsidTr="003F0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  <w:rPr>
                <w:b/>
                <w:bCs/>
              </w:rPr>
            </w:pPr>
            <w:r w:rsidRPr="004D5121">
              <w:rPr>
                <w:b/>
                <w:bCs/>
              </w:rPr>
              <w:lastRenderedPageBreak/>
              <w:t>Участник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  <w:rPr>
                <w:b/>
                <w:bCs/>
              </w:rPr>
            </w:pPr>
            <w:r w:rsidRPr="004D5121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  <w:rPr>
                <w:b/>
                <w:bCs/>
              </w:rPr>
            </w:pPr>
            <w:r w:rsidRPr="004D5121">
              <w:rPr>
                <w:b/>
                <w:bCs/>
              </w:rPr>
              <w:t>Основные функции</w:t>
            </w:r>
          </w:p>
        </w:tc>
      </w:tr>
      <w:tr w:rsidR="004208F5" w:rsidRPr="004D5121" w:rsidTr="003F0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t>Хасаньянов Кирилл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rPr>
                <w:lang w:val="en-US"/>
              </w:rPr>
              <w:t>Lead</w:t>
            </w:r>
            <w:r w:rsidRPr="00FC6AA8">
              <w:t>-</w:t>
            </w:r>
            <w: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 w:rsidRPr="004D5121">
              <w:t xml:space="preserve">Реализует серверную и клиентскую части платформы, отвечает за интеграцию </w:t>
            </w:r>
            <w:proofErr w:type="spellStart"/>
            <w:r w:rsidRPr="004D5121">
              <w:t>видеосервиса</w:t>
            </w:r>
            <w:proofErr w:type="spellEnd"/>
            <w:r w:rsidRPr="004D5121">
              <w:t xml:space="preserve"> и техническое качество кода.</w:t>
            </w:r>
          </w:p>
        </w:tc>
      </w:tr>
      <w:tr w:rsidR="004208F5" w:rsidRPr="004D5121" w:rsidTr="003F0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t>Капустин Иван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r w:rsidRPr="004D5121">
              <w:t>Аналитик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r w:rsidRPr="004D5121">
              <w:t>Собирает и формализует требования, разрабатывает спецификации и контролирует соответствие реализации целям проекта.</w:t>
            </w:r>
          </w:p>
        </w:tc>
      </w:tr>
      <w:tr w:rsidR="004208F5" w:rsidRPr="004D5121" w:rsidTr="003F0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t>Николаев Роман</w:t>
            </w:r>
          </w:p>
        </w:tc>
        <w:tc>
          <w:tcPr>
            <w:tcW w:w="0" w:type="auto"/>
            <w:vAlign w:val="center"/>
            <w:hideMark/>
          </w:tcPr>
          <w:p w:rsidR="004208F5" w:rsidRPr="004208F5" w:rsidRDefault="004208F5" w:rsidP="004208F5">
            <w:pPr>
              <w:jc w:val="center"/>
            </w:pPr>
            <w:proofErr w:type="spellStart"/>
            <w:r>
              <w:t>Т</w:t>
            </w:r>
            <w:r>
              <w:t>е</w:t>
            </w:r>
            <w:r>
              <w:t>стировщик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 w:rsidRPr="004D5121">
              <w:t>Проводит функциональное и интеграционное тестирование, фиксирует ошибки, контролирует качество и готовность MVP.</w:t>
            </w:r>
          </w:p>
        </w:tc>
      </w:tr>
      <w:tr w:rsidR="004208F5" w:rsidRPr="004D5121" w:rsidTr="003F0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t>Корнеева Екатерина</w:t>
            </w:r>
          </w:p>
        </w:tc>
        <w:tc>
          <w:tcPr>
            <w:tcW w:w="0" w:type="auto"/>
            <w:vAlign w:val="center"/>
            <w:hideMark/>
          </w:tcPr>
          <w:p w:rsidR="004208F5" w:rsidRPr="004D5121" w:rsidRDefault="004208F5" w:rsidP="004208F5">
            <w:pPr>
              <w:jc w:val="center"/>
            </w:pPr>
            <w:r>
              <w:t>Д</w:t>
            </w:r>
            <w:r>
              <w:t xml:space="preserve">изайнер </w:t>
            </w:r>
            <w:r>
              <w:rPr>
                <w:lang w:val="en-US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4208F5" w:rsidRPr="004208F5" w:rsidRDefault="004208F5" w:rsidP="004208F5">
            <w:pPr>
              <w:jc w:val="center"/>
            </w:pPr>
            <w:r>
              <w:t xml:space="preserve">Создаёт макеты пользовательского интерфейса, </w:t>
            </w:r>
            <w:r>
              <w:rPr>
                <w:lang w:val="en-US"/>
              </w:rPr>
              <w:t>UML</w:t>
            </w:r>
            <w:r w:rsidRPr="004208F5">
              <w:t>-</w:t>
            </w:r>
            <w:r>
              <w:t xml:space="preserve">диаграммы </w:t>
            </w:r>
            <w:r>
              <w:rPr>
                <w:lang w:val="en-US"/>
              </w:rPr>
              <w:t>use</w:t>
            </w:r>
            <w:r w:rsidRPr="004208F5">
              <w:t>-</w:t>
            </w:r>
            <w:r>
              <w:rPr>
                <w:lang w:val="en-US"/>
              </w:rPr>
              <w:t>case</w:t>
            </w:r>
            <w:r w:rsidRPr="004208F5">
              <w:t>.</w:t>
            </w:r>
          </w:p>
        </w:tc>
      </w:tr>
      <w:tr w:rsidR="004208F5" w:rsidRPr="004D5121" w:rsidTr="003F0414">
        <w:trPr>
          <w:tblCellSpacing w:w="15" w:type="dxa"/>
        </w:trPr>
        <w:tc>
          <w:tcPr>
            <w:tcW w:w="0" w:type="auto"/>
            <w:vAlign w:val="center"/>
          </w:tcPr>
          <w:p w:rsidR="004208F5" w:rsidRPr="004D5121" w:rsidRDefault="004208F5" w:rsidP="004208F5">
            <w:pPr>
              <w:jc w:val="center"/>
              <w:rPr>
                <w:b/>
                <w:bCs/>
              </w:rPr>
            </w:pPr>
            <w:r>
              <w:t>Белов Артём</w:t>
            </w:r>
          </w:p>
        </w:tc>
        <w:tc>
          <w:tcPr>
            <w:tcW w:w="0" w:type="auto"/>
            <w:vAlign w:val="center"/>
          </w:tcPr>
          <w:p w:rsidR="004208F5" w:rsidRPr="004D5121" w:rsidRDefault="004208F5" w:rsidP="004208F5">
            <w:pPr>
              <w:jc w:val="center"/>
            </w:pPr>
            <w:r>
              <w:t>Г</w:t>
            </w:r>
            <w:r>
              <w:t>енеральный директор</w:t>
            </w:r>
          </w:p>
        </w:tc>
        <w:tc>
          <w:tcPr>
            <w:tcW w:w="0" w:type="auto"/>
            <w:vAlign w:val="center"/>
          </w:tcPr>
          <w:p w:rsidR="004208F5" w:rsidRPr="004D5121" w:rsidRDefault="004208F5" w:rsidP="004208F5">
            <w:pPr>
              <w:jc w:val="center"/>
            </w:pPr>
            <w:r w:rsidRPr="004D5121">
              <w:t>Собирает и формализует требования, разрабатывает спецификации и контролирует соответствие реализации целям проекта</w:t>
            </w:r>
            <w:r>
              <w:t>.</w:t>
            </w:r>
          </w:p>
        </w:tc>
      </w:tr>
    </w:tbl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4208F5" w:rsidRPr="004208F5" w:rsidRDefault="004208F5" w:rsidP="003067D2"/>
    <w:p w:rsidR="002C7FB1" w:rsidRDefault="00D02B36" w:rsidP="00A709EE">
      <w:pPr>
        <w:pStyle w:val="1"/>
      </w:pPr>
      <w:bookmarkStart w:id="13" w:name="_Toc212494709"/>
      <w:r>
        <w:lastRenderedPageBreak/>
        <w:t>Протоколы проекта</w:t>
      </w:r>
      <w:bookmarkEnd w:id="13"/>
    </w:p>
    <w:p w:rsidR="002C7FB1" w:rsidRDefault="00D02B36" w:rsidP="00A709EE">
      <w:pPr>
        <w:pStyle w:val="2"/>
      </w:pPr>
      <w:bookmarkStart w:id="14" w:name="_Toc212494710"/>
      <w:r>
        <w:t>Управление конфигурацией</w:t>
      </w:r>
      <w:bookmarkEnd w:id="14"/>
    </w:p>
    <w:p w:rsidR="001B4FEA" w:rsidRPr="001B4FEA" w:rsidRDefault="001B4FEA" w:rsidP="001B4FEA">
      <w:pPr>
        <w:numPr>
          <w:ilvl w:val="0"/>
          <w:numId w:val="29"/>
        </w:numPr>
      </w:pPr>
      <w:r>
        <w:t>Методы и средства</w:t>
      </w:r>
      <w:r w:rsidRPr="001B4FEA">
        <w:t xml:space="preserve">: </w:t>
      </w:r>
      <w:r>
        <w:t xml:space="preserve">в качестве системы контроля версий используется </w:t>
      </w:r>
      <w:proofErr w:type="spellStart"/>
      <w:r w:rsidRPr="001B4FEA">
        <w:rPr>
          <w:lang w:val="en-US"/>
        </w:rPr>
        <w:t>Git</w:t>
      </w:r>
      <w:proofErr w:type="spellEnd"/>
      <w:r w:rsidRPr="001B4FEA">
        <w:t xml:space="preserve">. </w:t>
      </w:r>
      <w:r>
        <w:t xml:space="preserve">Хостинг кода – </w:t>
      </w:r>
      <w:r>
        <w:rPr>
          <w:lang w:val="en-US"/>
        </w:rPr>
        <w:t>GitHub</w:t>
      </w:r>
      <w:r w:rsidRPr="001B4FEA">
        <w:t xml:space="preserve">. </w:t>
      </w:r>
      <w:r>
        <w:t xml:space="preserve">Для управления задачами используется </w:t>
      </w:r>
      <w:r>
        <w:rPr>
          <w:lang w:val="en-US"/>
        </w:rPr>
        <w:t>GitHub</w:t>
      </w:r>
      <w:r w:rsidRPr="001B4FEA">
        <w:t xml:space="preserve"> </w:t>
      </w:r>
      <w:r>
        <w:rPr>
          <w:lang w:val="en-US"/>
        </w:rPr>
        <w:t>Projects</w:t>
      </w:r>
      <w:r w:rsidRPr="001B4FEA">
        <w:t xml:space="preserve"> </w:t>
      </w:r>
      <w:r>
        <w:t xml:space="preserve">или </w:t>
      </w:r>
      <w:r>
        <w:rPr>
          <w:lang w:val="en-US"/>
        </w:rPr>
        <w:t>Trello</w:t>
      </w:r>
      <w:r w:rsidRPr="00FE1AD9">
        <w:t>.</w:t>
      </w:r>
    </w:p>
    <w:p w:rsidR="001B4FEA" w:rsidRDefault="001B4FEA" w:rsidP="001B4FEA">
      <w:pPr>
        <w:numPr>
          <w:ilvl w:val="0"/>
          <w:numId w:val="29"/>
        </w:numPr>
      </w:pPr>
      <w:r>
        <w:t>Процесс изменений конфигурации</w:t>
      </w:r>
      <w:r w:rsidRPr="001B4FEA">
        <w:t>: все изменения в коде вносятся через ветки (</w:t>
      </w:r>
      <w:proofErr w:type="spellStart"/>
      <w:r w:rsidRPr="001B4FEA">
        <w:t>feature</w:t>
      </w:r>
      <w:proofErr w:type="spellEnd"/>
      <w:r w:rsidRPr="001B4FEA">
        <w:t xml:space="preserve"> </w:t>
      </w:r>
      <w:proofErr w:type="spellStart"/>
      <w:r w:rsidRPr="001B4FEA">
        <w:t>branches</w:t>
      </w:r>
      <w:proofErr w:type="spellEnd"/>
      <w:r w:rsidRPr="001B4FEA">
        <w:t xml:space="preserve">). Для внесения изменений создается </w:t>
      </w:r>
      <w:proofErr w:type="spellStart"/>
      <w:r w:rsidRPr="001B4FEA">
        <w:t>Pull</w:t>
      </w:r>
      <w:proofErr w:type="spellEnd"/>
      <w:r w:rsidRPr="001B4FEA">
        <w:t xml:space="preserve"> </w:t>
      </w:r>
      <w:proofErr w:type="spellStart"/>
      <w:r w:rsidRPr="001B4FEA">
        <w:t>Request</w:t>
      </w:r>
      <w:proofErr w:type="spellEnd"/>
      <w:r w:rsidRPr="001B4FEA">
        <w:t xml:space="preserve"> (PR) в основную ветку (</w:t>
      </w:r>
      <w:proofErr w:type="spellStart"/>
      <w:r w:rsidRPr="001B4FEA">
        <w:t>master</w:t>
      </w:r>
      <w:proofErr w:type="spellEnd"/>
      <w:r w:rsidRPr="001B4FEA">
        <w:t>), который должен быть проверен и одобрен как минимум одним другим членом команды перед слиянием.</w:t>
      </w:r>
    </w:p>
    <w:p w:rsidR="002C7FB1" w:rsidRDefault="001B4FEA" w:rsidP="001B4FEA">
      <w:pPr>
        <w:numPr>
          <w:ilvl w:val="0"/>
          <w:numId w:val="29"/>
        </w:numPr>
      </w:pPr>
      <w:r>
        <w:t>Роли и ответственности</w:t>
      </w:r>
      <w:r w:rsidRPr="001B4FEA">
        <w:t xml:space="preserve">: </w:t>
      </w:r>
      <w:r>
        <w:t xml:space="preserve">все разработчики имеют право создавать ветки и </w:t>
      </w:r>
      <w:r>
        <w:rPr>
          <w:lang w:val="en-US"/>
        </w:rPr>
        <w:t>PR</w:t>
      </w:r>
      <w:r w:rsidRPr="001B4FEA">
        <w:t xml:space="preserve">. </w:t>
      </w:r>
      <w:r>
        <w:t xml:space="preserve">Менеджер проекта или </w:t>
      </w:r>
      <w:proofErr w:type="spellStart"/>
      <w:r>
        <w:t>тимлид</w:t>
      </w:r>
      <w:proofErr w:type="spellEnd"/>
      <w:r>
        <w:t xml:space="preserve"> выполняет роль ответственного за слияние </w:t>
      </w:r>
      <w:r>
        <w:rPr>
          <w:lang w:val="en-US"/>
        </w:rPr>
        <w:t>PR</w:t>
      </w:r>
      <w:r w:rsidRPr="001B4FEA">
        <w:t xml:space="preserve"> </w:t>
      </w:r>
      <w:r>
        <w:t xml:space="preserve">после успешного </w:t>
      </w:r>
      <w:proofErr w:type="spellStart"/>
      <w:r>
        <w:t>ревью</w:t>
      </w:r>
      <w:proofErr w:type="spellEnd"/>
      <w:r>
        <w:t>.</w:t>
      </w:r>
    </w:p>
    <w:p w:rsidR="001B4FEA" w:rsidRDefault="001B4FEA" w:rsidP="001B4FEA">
      <w:pPr>
        <w:numPr>
          <w:ilvl w:val="0"/>
          <w:numId w:val="29"/>
        </w:numPr>
      </w:pPr>
      <w:r>
        <w:t>Требования к системе контроля версий</w:t>
      </w:r>
      <w:r w:rsidRPr="001B4FEA">
        <w:t xml:space="preserve">: </w:t>
      </w:r>
      <w:r>
        <w:t xml:space="preserve">обязательно использование семантического именования </w:t>
      </w:r>
      <w:proofErr w:type="spellStart"/>
      <w:r>
        <w:t>коммитов</w:t>
      </w:r>
      <w:proofErr w:type="spellEnd"/>
      <w:r>
        <w:t xml:space="preserve"> и веток. Ветка </w:t>
      </w:r>
      <w:r>
        <w:rPr>
          <w:lang w:val="en-US"/>
        </w:rPr>
        <w:t>master</w:t>
      </w:r>
      <w:r>
        <w:t xml:space="preserve"> всегда должна содержать стабильную, рабочую версию проекта.</w:t>
      </w:r>
    </w:p>
    <w:p w:rsidR="001B4FEA" w:rsidRPr="001B4FEA" w:rsidRDefault="001B4FEA" w:rsidP="001B4FEA">
      <w:pPr>
        <w:numPr>
          <w:ilvl w:val="0"/>
          <w:numId w:val="31"/>
        </w:numPr>
      </w:pPr>
      <w:r>
        <w:t>Процесс управления изменениями</w:t>
      </w:r>
      <w:r>
        <w:rPr>
          <w:lang w:val="en-US"/>
        </w:rPr>
        <w:t>:</w:t>
      </w:r>
    </w:p>
    <w:p w:rsidR="001B4FEA" w:rsidRDefault="001B4FEA" w:rsidP="001B4FEA">
      <w:pPr>
        <w:numPr>
          <w:ilvl w:val="1"/>
          <w:numId w:val="31"/>
        </w:numPr>
      </w:pPr>
      <w:r>
        <w:t xml:space="preserve">Любой </w:t>
      </w:r>
      <w:r w:rsidRPr="001B4FEA">
        <w:t xml:space="preserve">член команды или заказчик может предложить изменение, оформив его в виде </w:t>
      </w:r>
      <w:proofErr w:type="spellStart"/>
      <w:r w:rsidRPr="001B4FEA">
        <w:t>Issue</w:t>
      </w:r>
      <w:proofErr w:type="spellEnd"/>
      <w:r w:rsidRPr="001B4FEA">
        <w:t xml:space="preserve"> в </w:t>
      </w:r>
      <w:proofErr w:type="spellStart"/>
      <w:r w:rsidRPr="001B4FEA">
        <w:t>GitHub</w:t>
      </w:r>
      <w:proofErr w:type="spellEnd"/>
      <w:r w:rsidRPr="001B4FEA">
        <w:t>/</w:t>
      </w:r>
      <w:proofErr w:type="spellStart"/>
      <w:r w:rsidRPr="001B4FEA">
        <w:t>Trello</w:t>
      </w:r>
      <w:proofErr w:type="spellEnd"/>
      <w:r w:rsidRPr="001B4FEA">
        <w:t xml:space="preserve"> с пометкой "Изменение" (</w:t>
      </w:r>
      <w:proofErr w:type="spellStart"/>
      <w:r w:rsidRPr="001B4FEA">
        <w:t>Change</w:t>
      </w:r>
      <w:proofErr w:type="spellEnd"/>
      <w:r w:rsidRPr="001B4FEA">
        <w:t xml:space="preserve"> </w:t>
      </w:r>
      <w:proofErr w:type="spellStart"/>
      <w:r w:rsidRPr="001B4FEA">
        <w:t>Request</w:t>
      </w:r>
      <w:proofErr w:type="spellEnd"/>
      <w:r w:rsidRPr="001B4FEA">
        <w:t>).</w:t>
      </w:r>
    </w:p>
    <w:p w:rsidR="001B4FEA" w:rsidRDefault="001B4FEA" w:rsidP="001B4FEA">
      <w:pPr>
        <w:numPr>
          <w:ilvl w:val="1"/>
          <w:numId w:val="31"/>
        </w:numPr>
      </w:pPr>
      <w:r>
        <w:t xml:space="preserve">Менеджер </w:t>
      </w:r>
      <w:r w:rsidRPr="001B4FEA">
        <w:t>проекта анализирует предложенное изменение на предмет его влияния на треугольник компромиссов (время, ресурсы, возможности).</w:t>
      </w:r>
    </w:p>
    <w:p w:rsidR="001B4FEA" w:rsidRDefault="001B4FEA" w:rsidP="001B4FEA">
      <w:pPr>
        <w:numPr>
          <w:ilvl w:val="1"/>
          <w:numId w:val="31"/>
        </w:numPr>
      </w:pPr>
      <w:r>
        <w:t xml:space="preserve">Проводится обсуждение изменения на командной встрече. </w:t>
      </w:r>
    </w:p>
    <w:p w:rsidR="001B4FEA" w:rsidRDefault="001B4FEA" w:rsidP="001B4FEA">
      <w:pPr>
        <w:numPr>
          <w:ilvl w:val="1"/>
          <w:numId w:val="31"/>
        </w:numPr>
      </w:pPr>
      <w:r>
        <w:t>Решение о принятии, отклонении или отсрочке изменения принимается менеджером проекта после консультации с командой и, при необходимости, с заказчиком (преподавателем).</w:t>
      </w:r>
    </w:p>
    <w:p w:rsidR="001B4FEA" w:rsidRDefault="001B4FEA" w:rsidP="001B4FEA">
      <w:pPr>
        <w:numPr>
          <w:ilvl w:val="0"/>
          <w:numId w:val="31"/>
        </w:numPr>
      </w:pPr>
      <w:r>
        <w:t>Форма запроса</w:t>
      </w:r>
      <w:r w:rsidRPr="001B4FEA">
        <w:t xml:space="preserve"> </w:t>
      </w:r>
      <w:r>
        <w:t>на изменение</w:t>
      </w:r>
      <w:r w:rsidRPr="001B4FEA">
        <w:t xml:space="preserve">: </w:t>
      </w:r>
      <w:r>
        <w:t xml:space="preserve">запрос должен содержать описание изменения, обоснование его необходимости и оценку трудозатрат на реализацию. </w:t>
      </w:r>
    </w:p>
    <w:p w:rsidR="001B4FEA" w:rsidRDefault="001B4FEA" w:rsidP="001B4FEA">
      <w:pPr>
        <w:numPr>
          <w:ilvl w:val="0"/>
          <w:numId w:val="31"/>
        </w:numPr>
      </w:pPr>
      <w:r>
        <w:t>Роли и ответственности</w:t>
      </w:r>
      <w:r w:rsidRPr="001B4FEA">
        <w:t xml:space="preserve">: </w:t>
      </w:r>
      <w:r>
        <w:t xml:space="preserve">менеджер проекта несет ответственность за управление процессом изменений. Команда предоставляет техническую оценку. </w:t>
      </w:r>
    </w:p>
    <w:p w:rsidR="001B4FEA" w:rsidRDefault="001B4FEA" w:rsidP="001B4FEA">
      <w:pPr>
        <w:numPr>
          <w:ilvl w:val="0"/>
          <w:numId w:val="31"/>
        </w:numPr>
      </w:pPr>
      <w:r>
        <w:t>Действия при влиянии на контракт</w:t>
      </w:r>
      <w:r w:rsidRPr="001B4FEA">
        <w:t>/</w:t>
      </w:r>
      <w:r>
        <w:t>рамки</w:t>
      </w:r>
      <w:r w:rsidRPr="001B4FEA">
        <w:t xml:space="preserve">: </w:t>
      </w:r>
      <w:r>
        <w:t>если предложенное изменение существенно изменяет рамки решения или проекта</w:t>
      </w:r>
      <w:r w:rsidRPr="001B4FEA">
        <w:t xml:space="preserve">, </w:t>
      </w:r>
      <w:r>
        <w:t xml:space="preserve">менеджер проекта инициирует встречу с заказчиком (преподавателем) для пересмотра матрицы компромиссов и, возможно, графика проекта. </w:t>
      </w:r>
    </w:p>
    <w:p w:rsidR="004208F5" w:rsidRPr="00752603" w:rsidRDefault="004208F5" w:rsidP="004208F5">
      <w:pPr>
        <w:ind w:left="360"/>
      </w:pPr>
    </w:p>
    <w:p w:rsidR="002C7FB1" w:rsidRPr="00D02B36" w:rsidRDefault="00D02B36" w:rsidP="00A709EE">
      <w:pPr>
        <w:pStyle w:val="2"/>
        <w:rPr>
          <w:lang w:val="en-US"/>
        </w:rPr>
      </w:pPr>
      <w:bookmarkStart w:id="15" w:name="_Toc212494711"/>
      <w:r>
        <w:t>Управление</w:t>
      </w:r>
      <w:r w:rsidRPr="00D02B36">
        <w:rPr>
          <w:lang w:val="en-US"/>
        </w:rPr>
        <w:t xml:space="preserve"> </w:t>
      </w:r>
      <w:r>
        <w:t>внедрениями</w:t>
      </w:r>
      <w:bookmarkEnd w:id="15"/>
    </w:p>
    <w:p w:rsidR="001B4FEA" w:rsidRPr="001B4FEA" w:rsidRDefault="001B4FEA" w:rsidP="001B4FEA">
      <w:pPr>
        <w:numPr>
          <w:ilvl w:val="0"/>
          <w:numId w:val="32"/>
        </w:numPr>
      </w:pPr>
      <w:r>
        <w:t>Способ подготовки релизов</w:t>
      </w:r>
      <w:r w:rsidRPr="001B4FEA">
        <w:t xml:space="preserve">: </w:t>
      </w:r>
      <w:r>
        <w:t xml:space="preserve">стабильные версии системы помечаются тегами в </w:t>
      </w:r>
      <w:proofErr w:type="spellStart"/>
      <w:r>
        <w:rPr>
          <w:lang w:val="en-US"/>
        </w:rPr>
        <w:t>Git</w:t>
      </w:r>
      <w:proofErr w:type="spellEnd"/>
      <w:r w:rsidRPr="001B4FEA">
        <w:t xml:space="preserve">. </w:t>
      </w:r>
      <w:r>
        <w:t>Для каждого релиза создается краткий список изменений (</w:t>
      </w:r>
      <w:r>
        <w:rPr>
          <w:lang w:val="en-US"/>
        </w:rPr>
        <w:t>Changelog</w:t>
      </w:r>
      <w:r>
        <w:t>)</w:t>
      </w:r>
      <w:r w:rsidRPr="006D5329">
        <w:t>.</w:t>
      </w:r>
    </w:p>
    <w:p w:rsidR="001B4FEA" w:rsidRPr="001B4FEA" w:rsidRDefault="001B4FEA" w:rsidP="001B4FEA">
      <w:pPr>
        <w:numPr>
          <w:ilvl w:val="0"/>
          <w:numId w:val="32"/>
        </w:numPr>
      </w:pPr>
      <w:r>
        <w:t>Процесс внедрения</w:t>
      </w:r>
      <w:r>
        <w:rPr>
          <w:lang w:val="en-US"/>
        </w:rPr>
        <w:t>:</w:t>
      </w:r>
    </w:p>
    <w:p w:rsidR="001B4FEA" w:rsidRDefault="001B4FEA" w:rsidP="001B4FEA">
      <w:pPr>
        <w:numPr>
          <w:ilvl w:val="1"/>
          <w:numId w:val="32"/>
        </w:numPr>
      </w:pPr>
      <w:r>
        <w:lastRenderedPageBreak/>
        <w:t>Тестовое окружение</w:t>
      </w:r>
      <w:r w:rsidRPr="001B4FEA">
        <w:t xml:space="preserve">: </w:t>
      </w:r>
      <w:r>
        <w:t xml:space="preserve">на облачном хостинге (например, </w:t>
      </w:r>
      <w:proofErr w:type="spellStart"/>
      <w:r>
        <w:rPr>
          <w:lang w:val="en-US"/>
        </w:rPr>
        <w:t>PythonAnywhere</w:t>
      </w:r>
      <w:proofErr w:type="spellEnd"/>
      <w:r>
        <w:t xml:space="preserve">) будет развернуто тестовое окружение, на котором будет проводиться приемочное тестирование. </w:t>
      </w:r>
    </w:p>
    <w:p w:rsidR="001B4FEA" w:rsidRDefault="001B4FEA" w:rsidP="001B4FEA">
      <w:pPr>
        <w:numPr>
          <w:ilvl w:val="1"/>
          <w:numId w:val="32"/>
        </w:numPr>
      </w:pPr>
      <w:r>
        <w:t>Демонстрационное окружение</w:t>
      </w:r>
      <w:r w:rsidRPr="001B4FEA">
        <w:t xml:space="preserve">: </w:t>
      </w:r>
      <w:r>
        <w:t>финальная версия проекта будет развернута на облачном хостинге для демонстрации заказчику (преподавателю).</w:t>
      </w:r>
    </w:p>
    <w:p w:rsidR="001B4FEA" w:rsidRDefault="001B4FEA" w:rsidP="001B4FEA">
      <w:pPr>
        <w:numPr>
          <w:ilvl w:val="1"/>
          <w:numId w:val="32"/>
        </w:numPr>
      </w:pPr>
      <w:r>
        <w:t>Инструкция по развертыванию</w:t>
      </w:r>
      <w:r w:rsidRPr="001B4FEA">
        <w:t xml:space="preserve">: </w:t>
      </w:r>
      <w:r>
        <w:t>будет создана подробная инструкция по запуску проекта для разработки и демонстрации.</w:t>
      </w:r>
    </w:p>
    <w:p w:rsidR="004208F5" w:rsidRPr="001B4FEA" w:rsidRDefault="004208F5" w:rsidP="004208F5">
      <w:pPr>
        <w:ind w:left="1080"/>
      </w:pPr>
    </w:p>
    <w:p w:rsidR="002C7FB1" w:rsidRPr="00D02B36" w:rsidRDefault="00AE1BC5" w:rsidP="00A709EE">
      <w:pPr>
        <w:pStyle w:val="2"/>
        <w:rPr>
          <w:lang w:val="en-US"/>
        </w:rPr>
      </w:pPr>
      <w:bookmarkStart w:id="16" w:name="_Toc212494712"/>
      <w:r>
        <w:t xml:space="preserve">Достижение </w:t>
      </w:r>
      <w:r w:rsidR="00D02B36">
        <w:t>качества</w:t>
      </w:r>
      <w:r w:rsidR="00D02B36" w:rsidRPr="00D02B36">
        <w:rPr>
          <w:lang w:val="en-US"/>
        </w:rPr>
        <w:t xml:space="preserve"> </w:t>
      </w:r>
      <w:r w:rsidR="00D02B36">
        <w:t>проекта</w:t>
      </w:r>
      <w:bookmarkEnd w:id="16"/>
    </w:p>
    <w:p w:rsidR="001B4FEA" w:rsidRDefault="001B4FEA" w:rsidP="001B4FEA">
      <w:pPr>
        <w:numPr>
          <w:ilvl w:val="0"/>
          <w:numId w:val="33"/>
        </w:numPr>
      </w:pPr>
      <w:r>
        <w:t>Ожидания к качеству</w:t>
      </w:r>
      <w:r w:rsidRPr="001B4FEA">
        <w:t xml:space="preserve">: </w:t>
      </w:r>
      <w:r>
        <w:t xml:space="preserve">система должна быть стабильной, соответствовать всем функциональным требованиям из Концепции, иметь интуитивно понятный интерфейс и быть развернутой на доступном сервере. </w:t>
      </w:r>
    </w:p>
    <w:p w:rsidR="001B4FEA" w:rsidRPr="001B4FEA" w:rsidRDefault="001B4FEA" w:rsidP="001B4FEA">
      <w:pPr>
        <w:numPr>
          <w:ilvl w:val="0"/>
          <w:numId w:val="33"/>
        </w:numPr>
      </w:pPr>
      <w:r>
        <w:t>Процесс проверки качества</w:t>
      </w:r>
      <w:r>
        <w:rPr>
          <w:lang w:val="en-US"/>
        </w:rPr>
        <w:t>:</w:t>
      </w:r>
    </w:p>
    <w:p w:rsidR="001B4FEA" w:rsidRDefault="001B4FEA" w:rsidP="001B4FEA">
      <w:pPr>
        <w:numPr>
          <w:ilvl w:val="1"/>
          <w:numId w:val="33"/>
        </w:numPr>
        <w:rPr>
          <w:lang w:val="en-US"/>
        </w:rPr>
      </w:pPr>
      <w:r>
        <w:rPr>
          <w:lang w:val="en-US"/>
        </w:rPr>
        <w:t xml:space="preserve">Code Review: </w:t>
      </w:r>
      <w:proofErr w:type="spellStart"/>
      <w:r>
        <w:t>ревью</w:t>
      </w:r>
      <w:proofErr w:type="spellEnd"/>
      <w:r w:rsidRPr="001B4FEA">
        <w:rPr>
          <w:lang w:val="en-US"/>
        </w:rPr>
        <w:t xml:space="preserve"> </w:t>
      </w:r>
      <w:r>
        <w:rPr>
          <w:lang w:val="en-US"/>
        </w:rPr>
        <w:t>Pull Request</w:t>
      </w:r>
      <w:r w:rsidR="00C05A51">
        <w:rPr>
          <w:lang w:val="en-US"/>
        </w:rPr>
        <w:t>s</w:t>
      </w:r>
      <w:r w:rsidR="006D5329" w:rsidRPr="006D5329">
        <w:rPr>
          <w:lang w:val="en-US"/>
        </w:rPr>
        <w:t>.</w:t>
      </w:r>
    </w:p>
    <w:p w:rsidR="00C05A51" w:rsidRDefault="00C05A51" w:rsidP="001B4FEA">
      <w:pPr>
        <w:numPr>
          <w:ilvl w:val="1"/>
          <w:numId w:val="33"/>
        </w:numPr>
      </w:pPr>
      <w:r>
        <w:t>Тестирование</w:t>
      </w:r>
      <w:r w:rsidRPr="00C05A51">
        <w:t xml:space="preserve">: </w:t>
      </w:r>
      <w:r>
        <w:t>п</w:t>
      </w:r>
      <w:r w:rsidRPr="00C05A51">
        <w:t>роведение ручного функционального тестирования по сценариям использования после завершения каждой крупной функциональности и перед каждым релизом.</w:t>
      </w:r>
    </w:p>
    <w:p w:rsidR="00C05A51" w:rsidRDefault="00C05A51" w:rsidP="001B4FEA">
      <w:pPr>
        <w:numPr>
          <w:ilvl w:val="1"/>
          <w:numId w:val="33"/>
        </w:numPr>
      </w:pPr>
      <w:r>
        <w:t>Приемочное тестирование</w:t>
      </w:r>
      <w:r w:rsidRPr="00C05A51">
        <w:t xml:space="preserve">: </w:t>
      </w:r>
      <w:r>
        <w:t>ф</w:t>
      </w:r>
      <w:r w:rsidRPr="00C05A51">
        <w:t>инальное тестирование проводится менеджером проекта и (условно) заказчиком на основе критериев одобрения из Концепции.</w:t>
      </w:r>
    </w:p>
    <w:p w:rsidR="00C05A51" w:rsidRDefault="00C05A51" w:rsidP="00C05A51">
      <w:pPr>
        <w:numPr>
          <w:ilvl w:val="0"/>
          <w:numId w:val="33"/>
        </w:numPr>
      </w:pPr>
      <w:r>
        <w:t>Процесс управления качеством</w:t>
      </w:r>
      <w:r w:rsidRPr="00C05A51">
        <w:t xml:space="preserve">: </w:t>
      </w:r>
      <w:r>
        <w:t>м</w:t>
      </w:r>
      <w:r w:rsidRPr="00C05A51">
        <w:t>енеджер проекта отслеживает метрики качества (количество критических багов, успешность тестирования) и инициирует действия по их улучшению.</w:t>
      </w:r>
    </w:p>
    <w:p w:rsidR="00C05A51" w:rsidRDefault="00C05A51" w:rsidP="00C05A51">
      <w:pPr>
        <w:numPr>
          <w:ilvl w:val="0"/>
          <w:numId w:val="33"/>
        </w:numPr>
      </w:pPr>
      <w:r>
        <w:t>Роли и ответственности</w:t>
      </w:r>
      <w:r w:rsidRPr="00C05A51">
        <w:t xml:space="preserve">: каждый разработчик отвечает за качество своего кода. </w:t>
      </w:r>
      <w:proofErr w:type="spellStart"/>
      <w:r w:rsidRPr="00C05A51">
        <w:t>Фронтенд</w:t>
      </w:r>
      <w:proofErr w:type="spellEnd"/>
      <w:r w:rsidRPr="00C05A51">
        <w:t xml:space="preserve"> и </w:t>
      </w:r>
      <w:proofErr w:type="spellStart"/>
      <w:r w:rsidRPr="00C05A51">
        <w:t>бэкенд</w:t>
      </w:r>
      <w:proofErr w:type="spellEnd"/>
      <w:r w:rsidRPr="00C05A51">
        <w:t xml:space="preserve"> разработчики проводят кросс-тестирование. Менеджер проекта отвечает за общее качество проекта и организацию тестирования.</w:t>
      </w:r>
    </w:p>
    <w:p w:rsidR="004208F5" w:rsidRPr="00C05A51" w:rsidRDefault="004208F5" w:rsidP="004208F5">
      <w:pPr>
        <w:ind w:left="360"/>
      </w:pPr>
    </w:p>
    <w:p w:rsidR="002C7FB1" w:rsidRDefault="00D02B36" w:rsidP="00A709EE">
      <w:pPr>
        <w:pStyle w:val="2"/>
      </w:pPr>
      <w:bookmarkStart w:id="17" w:name="_Toc212494713"/>
      <w:r>
        <w:t>Рабочая среда проекта</w:t>
      </w:r>
      <w:bookmarkEnd w:id="1"/>
      <w:bookmarkEnd w:id="2"/>
      <w:bookmarkEnd w:id="3"/>
      <w:bookmarkEnd w:id="4"/>
      <w:bookmarkEnd w:id="17"/>
    </w:p>
    <w:p w:rsidR="00C05A51" w:rsidRDefault="00C05A51" w:rsidP="00C05A51">
      <w:pPr>
        <w:numPr>
          <w:ilvl w:val="0"/>
          <w:numId w:val="34"/>
        </w:numPr>
      </w:pPr>
      <w:r>
        <w:t>Организационные требования</w:t>
      </w:r>
      <w:r w:rsidRPr="00C05A51">
        <w:t xml:space="preserve">: </w:t>
      </w:r>
      <w:r w:rsidR="00A356FC">
        <w:t>к</w:t>
      </w:r>
      <w:r w:rsidRPr="00C05A51">
        <w:t>оманда работает удаленно. Еженедельные синхронные встречи проводятся через видеоконференции (</w:t>
      </w:r>
      <w:proofErr w:type="spellStart"/>
      <w:r w:rsidRPr="00C05A51">
        <w:t>Zoom</w:t>
      </w:r>
      <w:proofErr w:type="spellEnd"/>
      <w:r w:rsidRPr="00C05A51">
        <w:t xml:space="preserve">, </w:t>
      </w:r>
      <w:proofErr w:type="spellStart"/>
      <w:r w:rsidRPr="00C05A51">
        <w:t>Discord</w:t>
      </w:r>
      <w:proofErr w:type="spellEnd"/>
      <w:r w:rsidRPr="00C05A51">
        <w:t xml:space="preserve">). Асинхронная коммуникация – через мессенджер (Telegram, </w:t>
      </w:r>
      <w:proofErr w:type="spellStart"/>
      <w:r w:rsidRPr="00C05A51">
        <w:t>Slack</w:t>
      </w:r>
      <w:proofErr w:type="spellEnd"/>
      <w:r w:rsidRPr="00C05A51">
        <w:t>).</w:t>
      </w:r>
    </w:p>
    <w:p w:rsidR="00C05A51" w:rsidRDefault="00C05A51" w:rsidP="00C05A51">
      <w:pPr>
        <w:numPr>
          <w:ilvl w:val="0"/>
          <w:numId w:val="34"/>
        </w:numPr>
      </w:pPr>
      <w:r>
        <w:t>Оборудование</w:t>
      </w:r>
      <w:r w:rsidRPr="00C05A51">
        <w:t xml:space="preserve">: </w:t>
      </w:r>
      <w:r w:rsidR="00A356FC">
        <w:t>к</w:t>
      </w:r>
      <w:r w:rsidRPr="00C05A51">
        <w:t>аждый участник использует собственное оборудование (ноутбук/ПК) с доступом в Интернет.</w:t>
      </w:r>
    </w:p>
    <w:p w:rsidR="00C05A51" w:rsidRPr="00C05A51" w:rsidRDefault="00C05A51" w:rsidP="00C05A51">
      <w:pPr>
        <w:numPr>
          <w:ilvl w:val="0"/>
          <w:numId w:val="34"/>
        </w:numPr>
      </w:pPr>
      <w:r>
        <w:t>Инструменты и системы</w:t>
      </w:r>
      <w:r>
        <w:rPr>
          <w:lang w:val="en-US"/>
        </w:rPr>
        <w:t xml:space="preserve">: </w:t>
      </w:r>
    </w:p>
    <w:p w:rsidR="00C05A51" w:rsidRPr="00C05A51" w:rsidRDefault="00C05A51" w:rsidP="00C05A51">
      <w:pPr>
        <w:numPr>
          <w:ilvl w:val="1"/>
          <w:numId w:val="34"/>
        </w:numPr>
      </w:pPr>
      <w:r>
        <w:t>Система контроля версий</w:t>
      </w:r>
      <w:r w:rsidRPr="00C05A51">
        <w:t xml:space="preserve">: </w:t>
      </w:r>
      <w:proofErr w:type="spellStart"/>
      <w:r>
        <w:rPr>
          <w:lang w:val="en-US"/>
        </w:rPr>
        <w:t>Git</w:t>
      </w:r>
      <w:proofErr w:type="spellEnd"/>
      <w:r w:rsidRPr="00C05A51">
        <w:t xml:space="preserve">, </w:t>
      </w:r>
      <w:r>
        <w:rPr>
          <w:lang w:val="en-US"/>
        </w:rPr>
        <w:t>GitHub</w:t>
      </w:r>
      <w:r w:rsidRPr="00C05A51">
        <w:t>.</w:t>
      </w:r>
    </w:p>
    <w:p w:rsidR="00C05A51" w:rsidRDefault="00C05A51" w:rsidP="00C05A51">
      <w:pPr>
        <w:numPr>
          <w:ilvl w:val="1"/>
          <w:numId w:val="34"/>
        </w:numPr>
      </w:pPr>
      <w:r>
        <w:t>Среда разработки</w:t>
      </w:r>
      <w:r w:rsidRPr="00C05A51">
        <w:t xml:space="preserve">: </w:t>
      </w:r>
      <w:r>
        <w:rPr>
          <w:lang w:val="en-US"/>
        </w:rPr>
        <w:t>VS</w:t>
      </w:r>
      <w:r w:rsidRPr="00C05A51">
        <w:t xml:space="preserve"> </w:t>
      </w:r>
      <w:r>
        <w:rPr>
          <w:lang w:val="en-US"/>
        </w:rPr>
        <w:t>Code</w:t>
      </w:r>
      <w:r w:rsidRPr="00C05A51">
        <w:t xml:space="preserve">, </w:t>
      </w:r>
      <w:proofErr w:type="spellStart"/>
      <w:r>
        <w:rPr>
          <w:lang w:val="en-US"/>
        </w:rPr>
        <w:t>PyCharm</w:t>
      </w:r>
      <w:proofErr w:type="spellEnd"/>
      <w:r w:rsidRPr="00C05A51">
        <w:t>.</w:t>
      </w:r>
    </w:p>
    <w:p w:rsidR="00C05A51" w:rsidRDefault="00C05A51" w:rsidP="00C05A51">
      <w:pPr>
        <w:numPr>
          <w:ilvl w:val="1"/>
          <w:numId w:val="34"/>
        </w:numPr>
      </w:pPr>
      <w:r>
        <w:t>Управление задачами</w:t>
      </w:r>
      <w:r w:rsidRPr="00C05A51">
        <w:t xml:space="preserve">: </w:t>
      </w:r>
      <w:r>
        <w:rPr>
          <w:lang w:val="en-US"/>
        </w:rPr>
        <w:t>GitHub</w:t>
      </w:r>
      <w:r w:rsidRPr="00C05A51">
        <w:t xml:space="preserve"> </w:t>
      </w:r>
      <w:r>
        <w:rPr>
          <w:lang w:val="en-US"/>
        </w:rPr>
        <w:t>Pages</w:t>
      </w:r>
      <w:r w:rsidRPr="00C05A51">
        <w:t xml:space="preserve">, </w:t>
      </w:r>
      <w:r>
        <w:rPr>
          <w:lang w:val="en-US"/>
        </w:rPr>
        <w:t>Trello</w:t>
      </w:r>
      <w:r w:rsidRPr="00C05A51">
        <w:t>.</w:t>
      </w:r>
    </w:p>
    <w:p w:rsidR="00C05A51" w:rsidRPr="00C05A51" w:rsidRDefault="00C05A51" w:rsidP="00C05A51">
      <w:pPr>
        <w:numPr>
          <w:ilvl w:val="1"/>
          <w:numId w:val="34"/>
        </w:numPr>
      </w:pPr>
      <w:r>
        <w:t>Коммуникации</w:t>
      </w:r>
      <w:r>
        <w:rPr>
          <w:lang w:val="en-US"/>
        </w:rPr>
        <w:t xml:space="preserve">: Discord/Telegram, Zoom. </w:t>
      </w:r>
    </w:p>
    <w:p w:rsidR="00C05A51" w:rsidRDefault="00C05A51" w:rsidP="00C05A51">
      <w:pPr>
        <w:numPr>
          <w:ilvl w:val="1"/>
          <w:numId w:val="34"/>
        </w:numPr>
        <w:rPr>
          <w:lang w:val="en-US"/>
        </w:rPr>
      </w:pPr>
      <w:r>
        <w:lastRenderedPageBreak/>
        <w:t>Документация</w:t>
      </w:r>
      <w:r>
        <w:rPr>
          <w:lang w:val="en-US"/>
        </w:rPr>
        <w:t>: Microsoft Word, Confluence/Wiki</w:t>
      </w:r>
      <w:r w:rsidRPr="00C05A51">
        <w:rPr>
          <w:lang w:val="en-US"/>
        </w:rPr>
        <w:t>.</w:t>
      </w:r>
    </w:p>
    <w:p w:rsidR="00C05A51" w:rsidRPr="00C05A51" w:rsidRDefault="00C05A51" w:rsidP="00C05A51">
      <w:pPr>
        <w:numPr>
          <w:ilvl w:val="1"/>
          <w:numId w:val="34"/>
        </w:numPr>
      </w:pPr>
      <w:r>
        <w:t>Диаграммы</w:t>
      </w:r>
      <w:r w:rsidRPr="00C05A51">
        <w:t xml:space="preserve">: </w:t>
      </w:r>
      <w:r>
        <w:rPr>
          <w:lang w:val="en-US"/>
        </w:rPr>
        <w:t>Draw</w:t>
      </w:r>
      <w:r w:rsidRPr="00C05A51">
        <w:t>.</w:t>
      </w:r>
      <w:proofErr w:type="spellStart"/>
      <w:r>
        <w:rPr>
          <w:lang w:val="en-US"/>
        </w:rPr>
        <w:t>io</w:t>
      </w:r>
      <w:proofErr w:type="spellEnd"/>
      <w:r w:rsidRPr="00C05A51">
        <w:t>/</w:t>
      </w:r>
      <w:proofErr w:type="spellStart"/>
      <w:r>
        <w:rPr>
          <w:lang w:val="en-US"/>
        </w:rPr>
        <w:t>Lucidchart</w:t>
      </w:r>
      <w:proofErr w:type="spellEnd"/>
      <w:r w:rsidRPr="00C05A51">
        <w:t xml:space="preserve"> </w:t>
      </w:r>
      <w:r>
        <w:t>для</w:t>
      </w:r>
      <w:r w:rsidRPr="00C05A51">
        <w:t xml:space="preserve"> </w:t>
      </w:r>
      <w:r>
        <w:t xml:space="preserve">создания </w:t>
      </w:r>
      <w:r>
        <w:rPr>
          <w:lang w:val="en-US"/>
        </w:rPr>
        <w:t>UML</w:t>
      </w:r>
      <w:r w:rsidRPr="00C05A51">
        <w:t>-</w:t>
      </w:r>
      <w:r>
        <w:t>диаграмм</w:t>
      </w:r>
    </w:p>
    <w:sectPr w:rsidR="00C05A51" w:rsidRPr="00C05A51" w:rsidSect="00D91CC4">
      <w:footerReference w:type="default" r:id="rId7"/>
      <w:footnotePr>
        <w:numFmt w:val="chicago"/>
      </w:footnotePr>
      <w:pgSz w:w="11906" w:h="16838"/>
      <w:pgMar w:top="1418" w:right="1134" w:bottom="1418" w:left="1701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78F" w:rsidRDefault="0015678F">
      <w:r>
        <w:separator/>
      </w:r>
    </w:p>
  </w:endnote>
  <w:endnote w:type="continuationSeparator" w:id="0">
    <w:p w:rsidR="0015678F" w:rsidRDefault="0015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38" w:rsidRDefault="00932238">
    <w:pPr>
      <w:pStyle w:val="ac"/>
      <w:jc w:val="right"/>
    </w:pPr>
  </w:p>
  <w:p w:rsidR="00932238" w:rsidRDefault="0093223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78F" w:rsidRDefault="0015678F">
      <w:r>
        <w:separator/>
      </w:r>
    </w:p>
  </w:footnote>
  <w:footnote w:type="continuationSeparator" w:id="0">
    <w:p w:rsidR="0015678F" w:rsidRDefault="0015678F">
      <w:r>
        <w:continuationSeparator/>
      </w:r>
    </w:p>
  </w:footnote>
  <w:footnote w:id="1">
    <w:p w:rsidR="00AF37E8" w:rsidRPr="00AF37E8" w:rsidRDefault="00AF37E8">
      <w:pPr>
        <w:pStyle w:val="a8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31F81"/>
    <w:multiLevelType w:val="hybridMultilevel"/>
    <w:tmpl w:val="8D8A810C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1328D"/>
    <w:multiLevelType w:val="multilevel"/>
    <w:tmpl w:val="CBF4DA3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" w15:restartNumberingAfterBreak="0">
    <w:nsid w:val="08ED2A34"/>
    <w:multiLevelType w:val="hybridMultilevel"/>
    <w:tmpl w:val="A006A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01B4A"/>
    <w:multiLevelType w:val="hybridMultilevel"/>
    <w:tmpl w:val="25F47B74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DD68F2"/>
    <w:multiLevelType w:val="hybridMultilevel"/>
    <w:tmpl w:val="D7DA5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3439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0B6E3CE4"/>
    <w:multiLevelType w:val="hybridMultilevel"/>
    <w:tmpl w:val="62864DD6"/>
    <w:lvl w:ilvl="0" w:tplc="B1164C02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3E0622"/>
    <w:multiLevelType w:val="multilevel"/>
    <w:tmpl w:val="34E21972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8" w15:restartNumberingAfterBreak="0">
    <w:nsid w:val="129222DC"/>
    <w:multiLevelType w:val="hybridMultilevel"/>
    <w:tmpl w:val="1A48A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41E04"/>
    <w:multiLevelType w:val="multilevel"/>
    <w:tmpl w:val="7E1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437A8"/>
    <w:multiLevelType w:val="hybridMultilevel"/>
    <w:tmpl w:val="CCF2D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238E4"/>
    <w:multiLevelType w:val="multilevel"/>
    <w:tmpl w:val="0BC4DE26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22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2" w15:restartNumberingAfterBreak="0">
    <w:nsid w:val="208016AB"/>
    <w:multiLevelType w:val="multilevel"/>
    <w:tmpl w:val="CA3E481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3" w15:restartNumberingAfterBreak="0">
    <w:nsid w:val="238424EA"/>
    <w:multiLevelType w:val="multilevel"/>
    <w:tmpl w:val="6C489D1E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1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4" w15:restartNumberingAfterBreak="0">
    <w:nsid w:val="2B6D3264"/>
    <w:multiLevelType w:val="multilevel"/>
    <w:tmpl w:val="715E7CFC"/>
    <w:lvl w:ilvl="0">
      <w:start w:val="1"/>
      <w:numFmt w:val="decimal"/>
      <w:lvlText w:val="%1."/>
      <w:lvlJc w:val="left"/>
      <w:pPr>
        <w:tabs>
          <w:tab w:val="num" w:pos="908"/>
        </w:tabs>
        <w:ind w:left="90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8"/>
        </w:tabs>
        <w:ind w:left="90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28"/>
        </w:tabs>
        <w:ind w:left="908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628"/>
        </w:tabs>
        <w:ind w:left="908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08"/>
        </w:tabs>
        <w:ind w:left="27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68"/>
        </w:tabs>
        <w:ind w:left="30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28"/>
        </w:tabs>
        <w:ind w:left="34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88"/>
        </w:tabs>
        <w:ind w:left="37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48"/>
        </w:tabs>
        <w:ind w:left="4148" w:hanging="360"/>
      </w:pPr>
      <w:rPr>
        <w:rFonts w:hint="default"/>
      </w:rPr>
    </w:lvl>
  </w:abstractNum>
  <w:abstractNum w:abstractNumId="15" w15:restartNumberingAfterBreak="0">
    <w:nsid w:val="2C6F59E3"/>
    <w:multiLevelType w:val="hybridMultilevel"/>
    <w:tmpl w:val="29A87DD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7184FBA"/>
    <w:multiLevelType w:val="hybridMultilevel"/>
    <w:tmpl w:val="CB7CE94C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886703"/>
    <w:multiLevelType w:val="multilevel"/>
    <w:tmpl w:val="3036E71E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8" w15:restartNumberingAfterBreak="0">
    <w:nsid w:val="38A37307"/>
    <w:multiLevelType w:val="multilevel"/>
    <w:tmpl w:val="DE4A7A0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907"/>
        </w:tabs>
        <w:ind w:left="227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9" w15:restartNumberingAfterBreak="0">
    <w:nsid w:val="3BEE6083"/>
    <w:multiLevelType w:val="multilevel"/>
    <w:tmpl w:val="9F26E15E"/>
    <w:lvl w:ilvl="0">
      <w:start w:val="1"/>
      <w:numFmt w:val="upperRoman"/>
      <w:lvlText w:val="%1."/>
      <w:lvlJc w:val="left"/>
      <w:pPr>
        <w:tabs>
          <w:tab w:val="num" w:pos="720"/>
        </w:tabs>
        <w:ind w:left="454" w:hanging="45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bullet"/>
      <w:lvlText w:val="▪"/>
      <w:lvlJc w:val="left"/>
      <w:pPr>
        <w:tabs>
          <w:tab w:val="num" w:pos="1361"/>
        </w:tabs>
        <w:ind w:left="1361" w:hanging="454"/>
      </w:pPr>
      <w:rPr>
        <w:rFonts w:ascii="Times New Roman" w:cs="Times New Roman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0" w15:restartNumberingAfterBreak="0">
    <w:nsid w:val="3E3A7492"/>
    <w:multiLevelType w:val="multilevel"/>
    <w:tmpl w:val="DC52F3C4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81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1" w15:restartNumberingAfterBreak="0">
    <w:nsid w:val="478C1A5C"/>
    <w:multiLevelType w:val="hybridMultilevel"/>
    <w:tmpl w:val="C7022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7580E"/>
    <w:multiLevelType w:val="multilevel"/>
    <w:tmpl w:val="C3089F40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3" w15:restartNumberingAfterBreak="0">
    <w:nsid w:val="4DF906AF"/>
    <w:multiLevelType w:val="multilevel"/>
    <w:tmpl w:val="C602EB62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4" w15:restartNumberingAfterBreak="0">
    <w:nsid w:val="4F884D8A"/>
    <w:multiLevelType w:val="hybridMultilevel"/>
    <w:tmpl w:val="DB1EA588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775051"/>
    <w:multiLevelType w:val="multilevel"/>
    <w:tmpl w:val="8A32234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22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6" w15:restartNumberingAfterBreak="0">
    <w:nsid w:val="5A180D0D"/>
    <w:multiLevelType w:val="hybridMultilevel"/>
    <w:tmpl w:val="DAC8AEBC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013501"/>
    <w:multiLevelType w:val="hybridMultilevel"/>
    <w:tmpl w:val="61428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27901"/>
    <w:multiLevelType w:val="hybridMultilevel"/>
    <w:tmpl w:val="E0FA9A94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C65F08"/>
    <w:multiLevelType w:val="hybridMultilevel"/>
    <w:tmpl w:val="0B2CD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6B5613"/>
    <w:multiLevelType w:val="hybridMultilevel"/>
    <w:tmpl w:val="DCAE99C0"/>
    <w:lvl w:ilvl="0" w:tplc="766EED14">
      <w:start w:val="1"/>
      <w:numFmt w:val="decimal"/>
      <w:pStyle w:val="a"/>
      <w:lvlText w:val="Рисунок 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1" w15:restartNumberingAfterBreak="0">
    <w:nsid w:val="70425B15"/>
    <w:multiLevelType w:val="hybridMultilevel"/>
    <w:tmpl w:val="0AB8A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0F6543"/>
    <w:multiLevelType w:val="hybridMultilevel"/>
    <w:tmpl w:val="2332B96E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C1574D8"/>
    <w:multiLevelType w:val="hybridMultilevel"/>
    <w:tmpl w:val="9606F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32"/>
  </w:num>
  <w:num w:numId="4">
    <w:abstractNumId w:val="15"/>
  </w:num>
  <w:num w:numId="5">
    <w:abstractNumId w:val="6"/>
  </w:num>
  <w:num w:numId="6">
    <w:abstractNumId w:val="24"/>
  </w:num>
  <w:num w:numId="7">
    <w:abstractNumId w:val="13"/>
  </w:num>
  <w:num w:numId="8">
    <w:abstractNumId w:val="20"/>
  </w:num>
  <w:num w:numId="9">
    <w:abstractNumId w:val="22"/>
  </w:num>
  <w:num w:numId="10">
    <w:abstractNumId w:val="5"/>
  </w:num>
  <w:num w:numId="11">
    <w:abstractNumId w:val="18"/>
  </w:num>
  <w:num w:numId="12">
    <w:abstractNumId w:val="14"/>
  </w:num>
  <w:num w:numId="13">
    <w:abstractNumId w:val="23"/>
  </w:num>
  <w:num w:numId="14">
    <w:abstractNumId w:val="7"/>
  </w:num>
  <w:num w:numId="15">
    <w:abstractNumId w:val="12"/>
  </w:num>
  <w:num w:numId="16">
    <w:abstractNumId w:val="1"/>
  </w:num>
  <w:num w:numId="17">
    <w:abstractNumId w:val="11"/>
  </w:num>
  <w:num w:numId="18">
    <w:abstractNumId w:val="25"/>
  </w:num>
  <w:num w:numId="19">
    <w:abstractNumId w:val="30"/>
  </w:num>
  <w:num w:numId="20">
    <w:abstractNumId w:val="3"/>
  </w:num>
  <w:num w:numId="21">
    <w:abstractNumId w:val="0"/>
  </w:num>
  <w:num w:numId="22">
    <w:abstractNumId w:val="26"/>
  </w:num>
  <w:num w:numId="23">
    <w:abstractNumId w:val="16"/>
  </w:num>
  <w:num w:numId="24">
    <w:abstractNumId w:val="28"/>
  </w:num>
  <w:num w:numId="25">
    <w:abstractNumId w:val="33"/>
  </w:num>
  <w:num w:numId="26">
    <w:abstractNumId w:val="29"/>
  </w:num>
  <w:num w:numId="27">
    <w:abstractNumId w:val="4"/>
  </w:num>
  <w:num w:numId="28">
    <w:abstractNumId w:val="27"/>
  </w:num>
  <w:num w:numId="29">
    <w:abstractNumId w:val="8"/>
  </w:num>
  <w:num w:numId="30">
    <w:abstractNumId w:val="9"/>
  </w:num>
  <w:num w:numId="31">
    <w:abstractNumId w:val="10"/>
  </w:num>
  <w:num w:numId="32">
    <w:abstractNumId w:val="21"/>
  </w:num>
  <w:num w:numId="33">
    <w:abstractNumId w:val="2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B1"/>
    <w:rsid w:val="00011D4E"/>
    <w:rsid w:val="000160F2"/>
    <w:rsid w:val="00037037"/>
    <w:rsid w:val="0004791F"/>
    <w:rsid w:val="0008050E"/>
    <w:rsid w:val="00103BFB"/>
    <w:rsid w:val="0015678F"/>
    <w:rsid w:val="0017151F"/>
    <w:rsid w:val="00181C88"/>
    <w:rsid w:val="00182F8E"/>
    <w:rsid w:val="00190F05"/>
    <w:rsid w:val="00193368"/>
    <w:rsid w:val="001A1F91"/>
    <w:rsid w:val="001B4FEA"/>
    <w:rsid w:val="001D54F8"/>
    <w:rsid w:val="001F2250"/>
    <w:rsid w:val="0024216A"/>
    <w:rsid w:val="00275F30"/>
    <w:rsid w:val="00280557"/>
    <w:rsid w:val="002C7FB1"/>
    <w:rsid w:val="002D22FA"/>
    <w:rsid w:val="002E1644"/>
    <w:rsid w:val="002F658A"/>
    <w:rsid w:val="003067D2"/>
    <w:rsid w:val="00342600"/>
    <w:rsid w:val="00344597"/>
    <w:rsid w:val="00361080"/>
    <w:rsid w:val="00362087"/>
    <w:rsid w:val="00381B6D"/>
    <w:rsid w:val="00386689"/>
    <w:rsid w:val="003B20FB"/>
    <w:rsid w:val="003C04C3"/>
    <w:rsid w:val="003E271B"/>
    <w:rsid w:val="003E602E"/>
    <w:rsid w:val="003F5FC7"/>
    <w:rsid w:val="00403541"/>
    <w:rsid w:val="004208F5"/>
    <w:rsid w:val="00430CB4"/>
    <w:rsid w:val="00431A30"/>
    <w:rsid w:val="004404F4"/>
    <w:rsid w:val="00484319"/>
    <w:rsid w:val="00494F90"/>
    <w:rsid w:val="004C521D"/>
    <w:rsid w:val="004D21D1"/>
    <w:rsid w:val="00546EA1"/>
    <w:rsid w:val="00550E57"/>
    <w:rsid w:val="005717B4"/>
    <w:rsid w:val="0058063E"/>
    <w:rsid w:val="00593CC7"/>
    <w:rsid w:val="005E73C8"/>
    <w:rsid w:val="00632EF7"/>
    <w:rsid w:val="00665850"/>
    <w:rsid w:val="00673181"/>
    <w:rsid w:val="00680564"/>
    <w:rsid w:val="006D5329"/>
    <w:rsid w:val="00752603"/>
    <w:rsid w:val="00780389"/>
    <w:rsid w:val="007A0CE4"/>
    <w:rsid w:val="007C6A08"/>
    <w:rsid w:val="007E5F4D"/>
    <w:rsid w:val="0081444E"/>
    <w:rsid w:val="008259CE"/>
    <w:rsid w:val="00873119"/>
    <w:rsid w:val="00891610"/>
    <w:rsid w:val="008D7506"/>
    <w:rsid w:val="008E282B"/>
    <w:rsid w:val="008E6870"/>
    <w:rsid w:val="0090021B"/>
    <w:rsid w:val="00901C72"/>
    <w:rsid w:val="009053F7"/>
    <w:rsid w:val="00914C36"/>
    <w:rsid w:val="00931ED5"/>
    <w:rsid w:val="00932238"/>
    <w:rsid w:val="00965646"/>
    <w:rsid w:val="009C4ECC"/>
    <w:rsid w:val="00A356FC"/>
    <w:rsid w:val="00A503CC"/>
    <w:rsid w:val="00A50418"/>
    <w:rsid w:val="00A6601A"/>
    <w:rsid w:val="00A709EE"/>
    <w:rsid w:val="00AE1BC5"/>
    <w:rsid w:val="00AE7845"/>
    <w:rsid w:val="00AF37E8"/>
    <w:rsid w:val="00B26DB8"/>
    <w:rsid w:val="00B357ED"/>
    <w:rsid w:val="00BA0099"/>
    <w:rsid w:val="00BC3F6F"/>
    <w:rsid w:val="00BE61D9"/>
    <w:rsid w:val="00BF6673"/>
    <w:rsid w:val="00C05A51"/>
    <w:rsid w:val="00C2753D"/>
    <w:rsid w:val="00C701E5"/>
    <w:rsid w:val="00C863B3"/>
    <w:rsid w:val="00CA144C"/>
    <w:rsid w:val="00CE0D45"/>
    <w:rsid w:val="00D02B36"/>
    <w:rsid w:val="00D11C38"/>
    <w:rsid w:val="00D30097"/>
    <w:rsid w:val="00D42B49"/>
    <w:rsid w:val="00D91CC4"/>
    <w:rsid w:val="00D96AB4"/>
    <w:rsid w:val="00DA2FC3"/>
    <w:rsid w:val="00DE63C1"/>
    <w:rsid w:val="00DF14C3"/>
    <w:rsid w:val="00E651B8"/>
    <w:rsid w:val="00E92730"/>
    <w:rsid w:val="00EA7AD5"/>
    <w:rsid w:val="00EC0293"/>
    <w:rsid w:val="00EC7D80"/>
    <w:rsid w:val="00F27A69"/>
    <w:rsid w:val="00F37878"/>
    <w:rsid w:val="00F5673F"/>
    <w:rsid w:val="00F95D3E"/>
    <w:rsid w:val="00FC6AA8"/>
    <w:rsid w:val="00FD5564"/>
    <w:rsid w:val="00FE1A1E"/>
    <w:rsid w:val="00FE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8C0BF"/>
  <w15:chartTrackingRefBased/>
  <w15:docId w15:val="{B1C39A99-866E-44BF-8B58-B5CBD740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91CC4"/>
    <w:pPr>
      <w:spacing w:after="120"/>
      <w:jc w:val="both"/>
    </w:pPr>
    <w:rPr>
      <w:sz w:val="24"/>
    </w:rPr>
  </w:style>
  <w:style w:type="paragraph" w:styleId="1">
    <w:name w:val="heading 1"/>
    <w:basedOn w:val="a0"/>
    <w:next w:val="a0"/>
    <w:qFormat/>
    <w:rsid w:val="0024216A"/>
    <w:pPr>
      <w:keepNext/>
      <w:numPr>
        <w:numId w:val="11"/>
      </w:numPr>
      <w:spacing w:before="240" w:after="360"/>
      <w:jc w:val="left"/>
      <w:outlineLvl w:val="0"/>
    </w:pPr>
    <w:rPr>
      <w:rFonts w:ascii="Bookman Old Style" w:hAnsi="Bookman Old Style"/>
      <w:b/>
      <w:sz w:val="36"/>
      <w:szCs w:val="36"/>
    </w:rPr>
  </w:style>
  <w:style w:type="paragraph" w:styleId="2">
    <w:name w:val="heading 2"/>
    <w:basedOn w:val="a0"/>
    <w:next w:val="a0"/>
    <w:qFormat/>
    <w:rsid w:val="0024216A"/>
    <w:pPr>
      <w:keepNext/>
      <w:numPr>
        <w:ilvl w:val="1"/>
        <w:numId w:val="11"/>
      </w:numPr>
      <w:tabs>
        <w:tab w:val="left" w:pos="1043"/>
      </w:tabs>
      <w:spacing w:before="120" w:after="24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0"/>
    <w:next w:val="a0"/>
    <w:qFormat/>
    <w:rsid w:val="0024216A"/>
    <w:pPr>
      <w:keepNext/>
      <w:numPr>
        <w:ilvl w:val="2"/>
        <w:numId w:val="11"/>
      </w:numPr>
      <w:spacing w:before="120" w:after="240"/>
      <w:jc w:val="left"/>
      <w:outlineLvl w:val="2"/>
    </w:pPr>
    <w:rPr>
      <w:b/>
      <w:sz w:val="28"/>
    </w:rPr>
  </w:style>
  <w:style w:type="paragraph" w:styleId="4">
    <w:name w:val="heading 4"/>
    <w:basedOn w:val="a0"/>
    <w:next w:val="a0"/>
    <w:qFormat/>
    <w:pPr>
      <w:keepNext/>
      <w:spacing w:before="120" w:after="240"/>
      <w:ind w:left="454"/>
      <w:jc w:val="left"/>
      <w:outlineLvl w:val="3"/>
    </w:pPr>
    <w:rPr>
      <w:b/>
    </w:rPr>
  </w:style>
  <w:style w:type="paragraph" w:styleId="5">
    <w:name w:val="heading 5"/>
    <w:basedOn w:val="a0"/>
    <w:next w:val="a0"/>
    <w:qFormat/>
    <w:pPr>
      <w:keepNext/>
      <w:spacing w:after="0"/>
      <w:jc w:val="left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outlineLvl w:val="5"/>
    </w:pPr>
    <w:rPr>
      <w:b/>
      <w:bCs/>
      <w:sz w:val="36"/>
    </w:rPr>
  </w:style>
  <w:style w:type="paragraph" w:styleId="7">
    <w:name w:val="heading 7"/>
    <w:basedOn w:val="a0"/>
    <w:next w:val="a0"/>
    <w:qFormat/>
    <w:pPr>
      <w:keepNext/>
      <w:ind w:left="737"/>
      <w:outlineLvl w:val="6"/>
    </w:pPr>
    <w:rPr>
      <w:b/>
      <w:bCs/>
    </w:rPr>
  </w:style>
  <w:style w:type="paragraph" w:styleId="8">
    <w:name w:val="heading 8"/>
    <w:basedOn w:val="a0"/>
    <w:next w:val="a0"/>
    <w:qFormat/>
    <w:pPr>
      <w:keepNext/>
      <w:outlineLvl w:val="7"/>
    </w:pPr>
    <w:rPr>
      <w:b/>
      <w:bCs/>
    </w:rPr>
  </w:style>
  <w:style w:type="paragraph" w:styleId="9">
    <w:name w:val="heading 9"/>
    <w:basedOn w:val="a0"/>
    <w:next w:val="a0"/>
    <w:qFormat/>
    <w:pPr>
      <w:keepNext/>
      <w:jc w:val="center"/>
      <w:outlineLvl w:val="8"/>
    </w:pPr>
    <w:rPr>
      <w:b/>
      <w:bCs/>
      <w:sz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е"/>
    <w:basedOn w:val="a0"/>
    <w:next w:val="a0"/>
    <w:qFormat/>
    <w:rsid w:val="00B357E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character" w:styleId="a5">
    <w:name w:val="page number"/>
    <w:rPr>
      <w:rFonts w:ascii="Times New Roman" w:hAnsi="Times New Roman"/>
      <w:b/>
      <w:color w:val="auto"/>
      <w:sz w:val="24"/>
    </w:rPr>
  </w:style>
  <w:style w:type="character" w:styleId="a6">
    <w:name w:val="annotation reference"/>
    <w:semiHidden/>
    <w:rPr>
      <w:sz w:val="16"/>
      <w:szCs w:val="16"/>
    </w:rPr>
  </w:style>
  <w:style w:type="paragraph" w:styleId="a7">
    <w:name w:val="annotation text"/>
    <w:basedOn w:val="a0"/>
    <w:semiHidden/>
    <w:rPr>
      <w:sz w:val="20"/>
    </w:rPr>
  </w:style>
  <w:style w:type="paragraph" w:styleId="a8">
    <w:name w:val="footnote text"/>
    <w:basedOn w:val="a0"/>
    <w:semiHidden/>
    <w:rPr>
      <w:sz w:val="20"/>
    </w:rPr>
  </w:style>
  <w:style w:type="paragraph" w:customStyle="1" w:styleId="a9">
    <w:name w:val="Курсивный"/>
    <w:basedOn w:val="a0"/>
    <w:rPr>
      <w:rFonts w:ascii="Bookman Old Style" w:hAnsi="Bookman Old Style"/>
      <w:i/>
      <w:sz w:val="22"/>
    </w:rPr>
  </w:style>
  <w:style w:type="character" w:customStyle="1" w:styleId="aa">
    <w:name w:val="Термин"/>
    <w:rPr>
      <w:rFonts w:ascii="Times New Roman" w:hAnsi="Times New Roman"/>
      <w:i/>
      <w:noProof/>
      <w:spacing w:val="20"/>
      <w:sz w:val="24"/>
    </w:rPr>
  </w:style>
  <w:style w:type="paragraph" w:styleId="ab">
    <w:name w:val="header"/>
    <w:basedOn w:val="a0"/>
    <w:pPr>
      <w:spacing w:after="0"/>
    </w:pPr>
    <w:rPr>
      <w:sz w:val="18"/>
    </w:rPr>
  </w:style>
  <w:style w:type="paragraph" w:styleId="ac">
    <w:name w:val="footer"/>
    <w:basedOn w:val="a0"/>
    <w:pPr>
      <w:tabs>
        <w:tab w:val="center" w:pos="4677"/>
        <w:tab w:val="right" w:pos="9355"/>
      </w:tabs>
      <w:spacing w:after="0"/>
    </w:pPr>
    <w:rPr>
      <w:sz w:val="18"/>
    </w:rPr>
  </w:style>
  <w:style w:type="paragraph" w:styleId="40">
    <w:name w:val="toc 4"/>
    <w:basedOn w:val="a0"/>
    <w:next w:val="a0"/>
    <w:autoRedefine/>
    <w:semiHidden/>
    <w:pPr>
      <w:spacing w:after="0"/>
      <w:ind w:left="720"/>
      <w:jc w:val="left"/>
    </w:pPr>
    <w:rPr>
      <w:szCs w:val="24"/>
    </w:rPr>
  </w:style>
  <w:style w:type="character" w:styleId="ad">
    <w:name w:val="footnote reference"/>
    <w:semiHidden/>
    <w:rPr>
      <w:vertAlign w:val="superscript"/>
    </w:rPr>
  </w:style>
  <w:style w:type="paragraph" w:styleId="50">
    <w:name w:val="toc 5"/>
    <w:basedOn w:val="a0"/>
    <w:next w:val="a0"/>
    <w:autoRedefine/>
    <w:semiHidden/>
    <w:pPr>
      <w:spacing w:after="0"/>
      <w:ind w:left="960"/>
      <w:jc w:val="left"/>
    </w:pPr>
    <w:rPr>
      <w:szCs w:val="24"/>
    </w:rPr>
  </w:style>
  <w:style w:type="paragraph" w:styleId="60">
    <w:name w:val="toc 6"/>
    <w:basedOn w:val="a0"/>
    <w:next w:val="a0"/>
    <w:autoRedefine/>
    <w:semiHidden/>
    <w:pPr>
      <w:spacing w:after="0"/>
      <w:ind w:left="1200"/>
      <w:jc w:val="left"/>
    </w:pPr>
    <w:rPr>
      <w:szCs w:val="24"/>
    </w:rPr>
  </w:style>
  <w:style w:type="paragraph" w:styleId="70">
    <w:name w:val="toc 7"/>
    <w:basedOn w:val="a0"/>
    <w:next w:val="a0"/>
    <w:autoRedefine/>
    <w:semiHidden/>
    <w:pPr>
      <w:spacing w:after="0"/>
      <w:ind w:left="1440"/>
      <w:jc w:val="left"/>
    </w:pPr>
    <w:rPr>
      <w:szCs w:val="24"/>
    </w:rPr>
  </w:style>
  <w:style w:type="paragraph" w:styleId="20">
    <w:name w:val="toc 2"/>
    <w:basedOn w:val="a0"/>
    <w:next w:val="a0"/>
    <w:uiPriority w:val="39"/>
    <w:pPr>
      <w:ind w:left="227"/>
    </w:pPr>
  </w:style>
  <w:style w:type="paragraph" w:styleId="10">
    <w:name w:val="toc 1"/>
    <w:basedOn w:val="a0"/>
    <w:next w:val="a0"/>
    <w:uiPriority w:val="39"/>
    <w:rPr>
      <w:bCs/>
      <w:sz w:val="28"/>
    </w:rPr>
  </w:style>
  <w:style w:type="paragraph" w:styleId="30">
    <w:name w:val="toc 3"/>
    <w:basedOn w:val="a0"/>
    <w:next w:val="a0"/>
    <w:semiHidden/>
    <w:pPr>
      <w:ind w:left="454"/>
    </w:pPr>
  </w:style>
  <w:style w:type="paragraph" w:styleId="80">
    <w:name w:val="toc 8"/>
    <w:basedOn w:val="a0"/>
    <w:next w:val="a0"/>
    <w:autoRedefine/>
    <w:semiHidden/>
    <w:pPr>
      <w:spacing w:after="0"/>
      <w:ind w:left="1680"/>
      <w:jc w:val="left"/>
    </w:pPr>
    <w:rPr>
      <w:szCs w:val="24"/>
    </w:rPr>
  </w:style>
  <w:style w:type="paragraph" w:styleId="90">
    <w:name w:val="toc 9"/>
    <w:basedOn w:val="a0"/>
    <w:next w:val="a0"/>
    <w:autoRedefine/>
    <w:semiHidden/>
    <w:pPr>
      <w:spacing w:after="0"/>
      <w:ind w:left="1920"/>
      <w:jc w:val="left"/>
    </w:pPr>
    <w:rPr>
      <w:szCs w:val="24"/>
    </w:rPr>
  </w:style>
  <w:style w:type="paragraph" w:customStyle="1" w:styleId="ae">
    <w:name w:val="Программный код"/>
    <w:basedOn w:val="a0"/>
    <w:pPr>
      <w:shd w:val="clear" w:color="auto" w:fill="CCCCCC"/>
      <w:spacing w:after="60"/>
      <w:ind w:firstLine="454"/>
    </w:pPr>
    <w:rPr>
      <w:rFonts w:ascii="Courier New" w:hAnsi="Courier New"/>
      <w:noProof/>
      <w:sz w:val="20"/>
    </w:rPr>
  </w:style>
  <w:style w:type="character" w:styleId="af">
    <w:name w:val="Hyperlink"/>
    <w:uiPriority w:val="99"/>
    <w:rPr>
      <w:color w:val="0000FF"/>
      <w:u w:val="single"/>
    </w:rPr>
  </w:style>
  <w:style w:type="paragraph" w:styleId="af0">
    <w:name w:val="Body Text Indent"/>
    <w:basedOn w:val="a0"/>
    <w:pPr>
      <w:ind w:left="720"/>
    </w:pPr>
    <w:rPr>
      <w:i/>
      <w:iCs/>
    </w:rPr>
  </w:style>
  <w:style w:type="paragraph" w:styleId="21">
    <w:name w:val="Body Text Indent 2"/>
    <w:basedOn w:val="a0"/>
    <w:pPr>
      <w:ind w:firstLine="454"/>
    </w:pPr>
  </w:style>
  <w:style w:type="character" w:styleId="af1">
    <w:name w:val="FollowedHyperlink"/>
    <w:rPr>
      <w:color w:val="800080"/>
      <w:u w:val="single"/>
    </w:rPr>
  </w:style>
  <w:style w:type="paragraph" w:customStyle="1" w:styleId="BalloonText1">
    <w:name w:val="Balloon Text1"/>
    <w:basedOn w:val="a0"/>
    <w:semiHidden/>
    <w:rPr>
      <w:rFonts w:ascii="Tahoma" w:hAnsi="Tahoma" w:cs="Tahoma"/>
      <w:sz w:val="16"/>
      <w:szCs w:val="16"/>
    </w:rPr>
  </w:style>
  <w:style w:type="paragraph" w:customStyle="1" w:styleId="af2">
    <w:name w:val="Удаленный фрагмент"/>
    <w:basedOn w:val="a0"/>
    <w:next w:val="a0"/>
    <w:rPr>
      <w:color w:val="999999"/>
      <w:szCs w:val="24"/>
    </w:rPr>
  </w:style>
  <w:style w:type="paragraph" w:styleId="af3">
    <w:name w:val="annotation subject"/>
    <w:basedOn w:val="a7"/>
    <w:next w:val="a7"/>
    <w:semiHidden/>
    <w:rsid w:val="0090021B"/>
    <w:rPr>
      <w:b/>
      <w:bCs/>
    </w:rPr>
  </w:style>
  <w:style w:type="paragraph" w:styleId="af4">
    <w:name w:val="Balloon Text"/>
    <w:basedOn w:val="a0"/>
    <w:semiHidden/>
    <w:rsid w:val="0090021B"/>
    <w:rPr>
      <w:rFonts w:ascii="Tahoma" w:hAnsi="Tahoma" w:cs="Tahoma"/>
      <w:sz w:val="16"/>
      <w:szCs w:val="16"/>
    </w:rPr>
  </w:style>
  <w:style w:type="paragraph" w:styleId="af5">
    <w:name w:val="Body Text"/>
    <w:basedOn w:val="a0"/>
    <w:link w:val="af6"/>
    <w:rsid w:val="0004791F"/>
    <w:pPr>
      <w:jc w:val="left"/>
    </w:pPr>
    <w:rPr>
      <w:szCs w:val="24"/>
      <w:lang w:val="en-US"/>
    </w:rPr>
  </w:style>
  <w:style w:type="character" w:customStyle="1" w:styleId="af6">
    <w:name w:val="Основной текст Знак"/>
    <w:link w:val="af5"/>
    <w:rsid w:val="0004791F"/>
    <w:rPr>
      <w:sz w:val="24"/>
      <w:szCs w:val="24"/>
      <w:lang w:val="en-US" w:eastAsia="ru-RU" w:bidi="ar-SA"/>
    </w:rPr>
  </w:style>
  <w:style w:type="paragraph" w:styleId="a">
    <w:name w:val="caption"/>
    <w:basedOn w:val="af7"/>
    <w:next w:val="a0"/>
    <w:qFormat/>
    <w:rsid w:val="0004791F"/>
    <w:pPr>
      <w:numPr>
        <w:numId w:val="19"/>
      </w:numPr>
      <w:spacing w:before="120"/>
      <w:jc w:val="left"/>
    </w:pPr>
    <w:rPr>
      <w:b/>
      <w:bCs/>
      <w:sz w:val="20"/>
      <w:lang w:val="en-US"/>
    </w:rPr>
  </w:style>
  <w:style w:type="paragraph" w:styleId="af7">
    <w:name w:val="Block Text"/>
    <w:basedOn w:val="a0"/>
    <w:rsid w:val="0004791F"/>
    <w:pPr>
      <w:ind w:left="1440" w:right="1440"/>
    </w:pPr>
  </w:style>
  <w:style w:type="table" w:styleId="af8">
    <w:name w:val="Table Grid"/>
    <w:basedOn w:val="a2"/>
    <w:rsid w:val="001A1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2">
    <w:name w:val="Table Simple 2"/>
    <w:basedOn w:val="a2"/>
    <w:rsid w:val="001A1F91"/>
    <w:pPr>
      <w:spacing w:after="12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af9">
    <w:name w:val="Strong"/>
    <w:uiPriority w:val="22"/>
    <w:qFormat/>
    <w:rsid w:val="001A1F91"/>
    <w:rPr>
      <w:b/>
      <w:bCs/>
    </w:rPr>
  </w:style>
  <w:style w:type="paragraph" w:customStyle="1" w:styleId="ds-markdown-paragraph">
    <w:name w:val="ds-markdown-paragraph"/>
    <w:basedOn w:val="a0"/>
    <w:rsid w:val="001B4FEA"/>
    <w:pPr>
      <w:spacing w:before="100" w:beforeAutospacing="1" w:after="100" w:afterAutospacing="1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86;&#1080;%20&#1076;&#1086;&#1082;&#1091;&#1084;&#1077;&#1085;&#1090;&#1099;\MSF\Templates\MSF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MSF.dot</Template>
  <TotalTime>18</TotalTime>
  <Pages>10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Структура проекта</vt:lpstr>
    </vt:vector>
  </TitlesOfParts>
  <Company/>
  <LinksUpToDate>false</LinksUpToDate>
  <CharactersWithSpaces>11899</CharactersWithSpaces>
  <SharedDoc>false</SharedDoc>
  <HLinks>
    <vt:vector size="96" baseType="variant">
      <vt:variant>
        <vt:i4>1179701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_Toc413347601</vt:lpwstr>
      </vt:variant>
      <vt:variant>
        <vt:i4>1179701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_Toc413347600</vt:lpwstr>
      </vt:variant>
      <vt:variant>
        <vt:i4>1769526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_Toc413347599</vt:lpwstr>
      </vt:variant>
      <vt:variant>
        <vt:i4>1769526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_Toc413347598</vt:lpwstr>
      </vt:variant>
      <vt:variant>
        <vt:i4>1769526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_Toc413347597</vt:lpwstr>
      </vt:variant>
      <vt:variant>
        <vt:i4>1769526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_Toc413347596</vt:lpwstr>
      </vt:variant>
      <vt:variant>
        <vt:i4>1769526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_Toc413347595</vt:lpwstr>
      </vt:variant>
      <vt:variant>
        <vt:i4>1769526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_Toc413347594</vt:lpwstr>
      </vt:variant>
      <vt:variant>
        <vt:i4>1769526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_Toc413347593</vt:lpwstr>
      </vt:variant>
      <vt:variant>
        <vt:i4>1769526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_Toc413347592</vt:lpwstr>
      </vt:variant>
      <vt:variant>
        <vt:i4>1769526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_Toc413347591</vt:lpwstr>
      </vt:variant>
      <vt:variant>
        <vt:i4>1769526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_Toc413347590</vt:lpwstr>
      </vt:variant>
      <vt:variant>
        <vt:i4>1703990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_Toc413347589</vt:lpwstr>
      </vt:variant>
      <vt:variant>
        <vt:i4>1703990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_Toc413347588</vt:lpwstr>
      </vt:variant>
      <vt:variant>
        <vt:i4>5439491</vt:i4>
      </vt:variant>
      <vt:variant>
        <vt:i4>3</vt:i4>
      </vt:variant>
      <vt:variant>
        <vt:i4>0</vt:i4>
      </vt:variant>
      <vt:variant>
        <vt:i4>5</vt:i4>
      </vt:variant>
      <vt:variant>
        <vt:lpwstr>http://www.elinesoftware.com/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http://www.microsoft.com/msf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проекта</dc:title>
  <dc:subject/>
  <dc:creator>Александр В. Сысоев</dc:creator>
  <cp:keywords/>
  <dc:description/>
  <cp:lastModifiedBy>Кирилл</cp:lastModifiedBy>
  <cp:revision>3</cp:revision>
  <cp:lastPrinted>1899-12-31T21:00:00Z</cp:lastPrinted>
  <dcterms:created xsi:type="dcterms:W3CDTF">2025-10-23T14:35:00Z</dcterms:created>
  <dcterms:modified xsi:type="dcterms:W3CDTF">2025-10-27T18:58:00Z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